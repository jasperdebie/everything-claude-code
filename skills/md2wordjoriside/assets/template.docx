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A8C52" w14:textId="77777777" w:rsidR="00DA3D08" w:rsidRPr="006B5DE3" w:rsidRDefault="00DA3D08" w:rsidP="006B5DE3">
      <w:pPr>
        <w:pStyle w:val="Title"/>
      </w:pPr>
      <w:r w:rsidRPr="006B5DE3">
        <w:t>{{Title}}</w:t>
      </w:r>
      <w:r w:rsidRPr="006B5DE3"/>
      <w:r w:rsidR="009E0CFC"/>
      <w:r w:rsidRPr="006B5DE3"/>
    </w:p>
    <w:p w14:paraId="5C35DB83" w14:textId="77777777" w:rsidR="00DA3D08" w:rsidRDefault="00DA3D08" w:rsidP="00DA3D08">
      <w:pPr>
        <w:jc w:val="center"/>
        <w:rPr>
          <w:rFonts w:ascii="Century Gothic" w:hAnsi="Century Gothic"/>
          <w:sz w:val="36"/>
        </w:rPr>
      </w:pPr>
      <w:r w:rsidRPr="00B97AB2">
        <w:rPr>
          <w:rFonts w:ascii="Century Gothic" w:hAnsi="Century Gothic"/>
          <w:sz w:val="36"/>
        </w:rPr>
        <w:t xml:space="preserve"> </w:t>
      </w:r>
    </w:p>
    <w:p w14:paraId="1933137F" w14:textId="77777777" w:rsidR="00DA3D08" w:rsidRPr="007E6037" w:rsidRDefault="00DA3D08" w:rsidP="00DA3D08">
      <w:pPr>
        <w:jc w:val="center"/>
        <w:rPr>
          <w:rFonts w:ascii="Century Gothic" w:hAnsi="Century Gothic"/>
          <w:iCs/>
          <w:sz w:val="36"/>
        </w:rPr>
      </w:pPr>
      <w:r w:rsidRPr="007E6037">
        <w:rPr>
          <w:rFonts w:ascii="Century Gothic" w:hAnsi="Century Gothic"/>
          <w:iCs/>
          <w:sz w:val="36"/>
        </w:rPr>
        <w:t>{{Subtitle}}</w:t>
      </w:r>
      <w:r w:rsidR="00B56684">
        <w:rPr>
          <w:rFonts w:ascii="Century Gothic" w:hAnsi="Century Gothic"/>
          <w:iCs/>
          <w:sz w:val="36"/>
        </w:rPr>
      </w:r>
      <w:r w:rsidRPr="007E6037">
        <w:rPr>
          <w:rFonts w:ascii="Century Gothic" w:hAnsi="Century Gothic"/>
          <w:iCs/>
          <w:sz w:val="36"/>
        </w:rPr>
      </w:r>
    </w:p>
    <w:p w14:paraId="577FBFFC" w14:textId="77777777" w:rsidR="00DA3D08" w:rsidRDefault="00CB0D34" w:rsidP="00CB0D34">
      <w:pPr>
        <w:pStyle w:val="BodyText2"/>
        <w:pBdr>
          <w:bottom w:val="single" w:sz="6" w:space="1" w:color="auto"/>
        </w:pBdr>
        <w:tabs>
          <w:tab w:val="left" w:pos="1035"/>
        </w:tabs>
        <w:rPr>
          <w:rFonts w:ascii="Century Gothic" w:hAnsi="Century Gothic"/>
          <w:lang w:val="en-US"/>
        </w:rPr>
      </w:pPr>
      <w:r>
        <w:rPr>
          <w:rFonts w:ascii="Century Gothic" w:hAnsi="Century Gothic"/>
          <w:lang w:val="en-US"/>
        </w:rPr>
        <w:tab/>
      </w:r>
    </w:p>
    <w:p w14:paraId="5AF50003" w14:textId="77777777" w:rsidR="00580D6E" w:rsidRPr="00B97AB2" w:rsidRDefault="00580D6E" w:rsidP="00472DBE">
      <w:bookmarkStart w:id="0" w:name="Date1"/>
      <w:bookmarkEnd w:id="0"/>
    </w:p>
    <w:tbl>
      <w:tblPr>
        <w:tblStyle w:val="LightList-Accent2"/>
        <w:tblW w:w="5000" w:type="pct"/>
        <w:tblBorders>
          <w:top w:val="single" w:sz="8" w:space="0" w:color="548DD4" w:themeColor="text2" w:themeTint="99"/>
          <w:left w:val="single" w:sz="8" w:space="0" w:color="548DD4" w:themeColor="text2" w:themeTint="99"/>
          <w:bottom w:val="single" w:sz="8" w:space="0" w:color="548DD4" w:themeColor="text2" w:themeTint="99"/>
          <w:right w:val="single" w:sz="8" w:space="0" w:color="548DD4" w:themeColor="text2" w:themeTint="99"/>
          <w:insideH w:val="single" w:sz="8" w:space="0" w:color="548DD4" w:themeColor="text2" w:themeTint="99"/>
          <w:insideV w:val="single" w:sz="8" w:space="0" w:color="548DD4" w:themeColor="text2" w:themeTint="99"/>
        </w:tblBorders>
        <w:tblLook w:val="00A0" w:firstRow="1" w:lastRow="0" w:firstColumn="1" w:lastColumn="0" w:noHBand="0" w:noVBand="0"/>
      </w:tblPr>
      <w:tblGrid>
        <w:gridCol w:w="1006"/>
        <w:gridCol w:w="1688"/>
        <w:gridCol w:w="2972"/>
        <w:gridCol w:w="2834"/>
        <w:gridCol w:w="1950"/>
      </w:tblGrid>
      <w:tr w:rsidR="00383FE2" w:rsidRPr="00B97AB2" w14:paraId="4E17C124" w14:textId="77777777" w:rsidTr="00E62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</w:tcPr>
          <w:p w14:paraId="040E484A" w14:textId="77777777" w:rsidR="00383FE2" w:rsidRPr="00CB0D34" w:rsidRDefault="00383FE2" w:rsidP="00A01565">
            <w:pPr>
              <w:rPr>
                <w:b w:val="0"/>
                <w:iCs/>
                <w:color w:val="auto"/>
                <w:u w:val="single"/>
              </w:rPr>
            </w:pPr>
            <w:r w:rsidRPr="00CB0D34">
              <w:rPr>
                <w:rFonts w:ascii="Century Gothic" w:eastAsia="Times New Roman" w:hAnsi="Century Gothic" w:cs="Times New Roman"/>
                <w:b w:val="0"/>
                <w:iCs/>
                <w:color w:val="auto"/>
                <w:u w:val="single"/>
              </w:rPr>
              <w:t>Version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7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</w:tcPr>
          <w:p w14:paraId="32F7E027" w14:textId="77777777" w:rsidR="00383FE2" w:rsidRPr="00CB0D34" w:rsidRDefault="00383FE2" w:rsidP="00A01565">
            <w:pPr>
              <w:rPr>
                <w:rFonts w:ascii="Century Gothic" w:eastAsia="Times New Roman" w:hAnsi="Century Gothic" w:cs="Times New Roman"/>
                <w:b w:val="0"/>
                <w:iCs/>
                <w:color w:val="auto"/>
                <w:u w:val="single"/>
              </w:rPr>
            </w:pPr>
            <w:r w:rsidRPr="00CB0D34">
              <w:rPr>
                <w:rFonts w:ascii="Century Gothic" w:eastAsia="Times New Roman" w:hAnsi="Century Gothic" w:cs="Times New Roman"/>
                <w:b w:val="0"/>
                <w:iCs/>
                <w:color w:val="auto"/>
                <w:u w:val="single"/>
              </w:rPr>
              <w:t>Date</w:t>
            </w:r>
          </w:p>
        </w:tc>
        <w:tc>
          <w:tcPr>
            <w:tcW w:w="1422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</w:tcPr>
          <w:p w14:paraId="6A5F0485" w14:textId="77777777" w:rsidR="00383FE2" w:rsidRPr="00CB0D34" w:rsidRDefault="00992844" w:rsidP="00A015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 w:cs="Times New Roman"/>
                <w:b w:val="0"/>
                <w:iCs/>
                <w:color w:val="auto"/>
                <w:u w:val="single"/>
              </w:rPr>
            </w:pPr>
            <w:r w:rsidRPr="00CB0D34">
              <w:rPr>
                <w:rFonts w:ascii="Century Gothic" w:eastAsia="Times New Roman" w:hAnsi="Century Gothic" w:cs="Times New Roman"/>
                <w:b w:val="0"/>
                <w:iCs/>
                <w:color w:val="auto"/>
                <w:u w:val="single"/>
              </w:rPr>
              <w:t>Functional</w:t>
            </w:r>
            <w:r w:rsidR="00E6249C" w:rsidRPr="00CB0D34">
              <w:rPr>
                <w:rFonts w:ascii="Century Gothic" w:eastAsia="Times New Roman" w:hAnsi="Century Gothic" w:cs="Times New Roman"/>
                <w:b w:val="0"/>
                <w:iCs/>
                <w:color w:val="auto"/>
                <w:u w:val="single"/>
              </w:rPr>
              <w:t xml:space="preserve"> colleague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6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</w:tcPr>
          <w:p w14:paraId="5A3D3FAD" w14:textId="77777777" w:rsidR="00383FE2" w:rsidRPr="00CB0D34" w:rsidRDefault="00992844" w:rsidP="00A01565">
            <w:pPr>
              <w:rPr>
                <w:rFonts w:ascii="Century Gothic" w:eastAsia="Times New Roman" w:hAnsi="Century Gothic" w:cs="Times New Roman"/>
                <w:b w:val="0"/>
                <w:iCs/>
                <w:color w:val="auto"/>
                <w:u w:val="single"/>
              </w:rPr>
            </w:pPr>
            <w:r w:rsidRPr="00CB0D34">
              <w:rPr>
                <w:rFonts w:ascii="Century Gothic" w:eastAsia="Times New Roman" w:hAnsi="Century Gothic" w:cs="Times New Roman"/>
                <w:b w:val="0"/>
                <w:iCs/>
                <w:color w:val="auto"/>
                <w:u w:val="single"/>
              </w:rPr>
              <w:t>Technical</w:t>
            </w:r>
            <w:r w:rsidR="00E6249C" w:rsidRPr="00CB0D34">
              <w:rPr>
                <w:rFonts w:ascii="Century Gothic" w:eastAsia="Times New Roman" w:hAnsi="Century Gothic" w:cs="Times New Roman"/>
                <w:b w:val="0"/>
                <w:iCs/>
                <w:color w:val="auto"/>
                <w:u w:val="single"/>
              </w:rPr>
              <w:t xml:space="preserve"> colleague</w:t>
            </w:r>
          </w:p>
        </w:tc>
        <w:tc>
          <w:tcPr>
            <w:tcW w:w="933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</w:tcPr>
          <w:p w14:paraId="7AC0B61F" w14:textId="77777777" w:rsidR="00383FE2" w:rsidRPr="00CB0D34" w:rsidRDefault="009C17FA" w:rsidP="00A015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Times New Roman" w:hAnsi="Century Gothic"/>
                <w:b w:val="0"/>
                <w:iCs/>
                <w:color w:val="auto"/>
                <w:u w:val="single"/>
              </w:rPr>
            </w:pPr>
            <w:proofErr w:type="spellStart"/>
            <w:r w:rsidRPr="00CB0D34">
              <w:rPr>
                <w:rFonts w:ascii="Century Gothic" w:eastAsia="Times New Roman" w:hAnsi="Century Gothic"/>
                <w:b w:val="0"/>
                <w:iCs/>
                <w:color w:val="auto"/>
                <w:u w:val="single"/>
              </w:rPr>
              <w:t>Changerequest</w:t>
            </w:r>
            <w:proofErr w:type="spellEnd"/>
          </w:p>
        </w:tc>
      </w:tr>
      <w:tr w:rsidR="009C17FA" w:rsidRPr="00B97AB2" w14:paraId="36E166E0" w14:textId="77777777" w:rsidTr="00E624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auto"/>
          </w:tcPr>
          <w:p w14:paraId="005961EA" w14:textId="77777777" w:rsidR="009C17FA" w:rsidRPr="004C2CD8" w:rsidRDefault="009C17FA" w:rsidP="009C17FA">
            <w:pPr>
              <w:rPr>
                <w:b w:val="0"/>
                <w:bCs w:val="0"/>
              </w:rPr>
            </w:pPr>
            <w:r w:rsidRPr="004C2CD8">
              <w:rPr>
                <w:b w:val="0"/>
                <w:bCs w:val="0"/>
              </w:rPr>
              <w:t>{{Version}}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7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auto"/>
          </w:tcPr>
          <w:p w14:paraId="000E0DB3" w14:textId="77777777" w:rsidR="009C17FA" w:rsidRPr="00731404" w:rsidRDefault="009C17FA" w:rsidP="009C17FA">
            <w:pPr>
              <w:rPr>
                <w:color w:val="808080" w:themeColor="background1" w:themeShade="80"/>
              </w:rPr>
            </w:pPr>
            <w:r w:rsidRPr="00731404">
              <w:rPr>
                <w:color w:val="808080" w:themeColor="background1" w:themeShade="80"/>
              </w:rPr>
              <w:t>{{Date}}</w:t>
            </w:r>
            <w:proofErr w:type="spellStart"/>
            <w:r w:rsidRPr="00731404">
              <w:rPr>
                <w:color w:val="808080" w:themeColor="background1" w:themeShade="80"/>
              </w:rPr>
            </w:r>
            <w:proofErr w:type="spellEnd"/>
            <w:r w:rsidRPr="00731404">
              <w:rPr>
                <w:color w:val="808080" w:themeColor="background1" w:themeShade="80"/>
              </w:rPr>
            </w:r>
          </w:p>
        </w:tc>
        <w:tc>
          <w:tcPr>
            <w:tcW w:w="1422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auto"/>
          </w:tcPr>
          <w:p w14:paraId="36304EA4" w14:textId="77777777" w:rsidR="009C17FA" w:rsidRPr="00731404" w:rsidRDefault="009C17FA" w:rsidP="009C17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731404">
              <w:rPr>
                <w:color w:val="808080" w:themeColor="background1" w:themeShade="80"/>
              </w:rPr>
              <w:t>{{Author}}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6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auto"/>
          </w:tcPr>
          <w:p w14:paraId="7645BDC8" w14:textId="77777777" w:rsidR="009C17FA" w:rsidRPr="00731404" w:rsidRDefault="009C17FA" w:rsidP="009C17FA">
            <w:pPr>
              <w:rPr>
                <w:color w:val="808080" w:themeColor="background1" w:themeShade="80"/>
              </w:rPr>
            </w:pPr>
            <w:r w:rsidRPr="00731404">
              <w:rPr>
                <w:color w:val="808080" w:themeColor="background1" w:themeShade="80"/>
              </w:rPr>
              <w:t>{{TechnicalAuthor}}</w:t>
            </w:r>
          </w:p>
        </w:tc>
        <w:tc>
          <w:tcPr>
            <w:tcW w:w="933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C8EA1C8" w14:textId="77777777" w:rsidR="009C17FA" w:rsidRPr="00731404" w:rsidRDefault="009C17FA" w:rsidP="009C17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</w:rPr>
            </w:pPr>
            <w:r w:rsidRPr="00731404">
              <w:rPr>
                <w:color w:val="808080" w:themeColor="background1" w:themeShade="80"/>
              </w:rPr>
              <w:t>{{ChangeRequest}}</w:t>
            </w:r>
            <w:proofErr w:type="spellStart"/>
            <w:r w:rsidRPr="00731404">
              <w:rPr>
                <w:color w:val="808080" w:themeColor="background1" w:themeShade="80"/>
              </w:rPr>
            </w:r>
            <w:proofErr w:type="spellEnd"/>
            <w:r w:rsidRPr="00731404">
              <w:rPr>
                <w:color w:val="808080" w:themeColor="background1" w:themeShade="80"/>
              </w:rPr>
            </w:r>
          </w:p>
        </w:tc>
      </w:tr>
      <w:tr w:rsidR="009C17FA" w:rsidRPr="00B97AB2" w14:paraId="062C43A6" w14:textId="77777777" w:rsidTr="00E6249C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auto"/>
          </w:tcPr>
          <w:p w14:paraId="0034648A" w14:textId="77777777" w:rsidR="009C17FA" w:rsidRPr="004C2CD8" w:rsidRDefault="00FD395D" w:rsidP="009C17F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7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auto"/>
          </w:tcPr>
          <w:p w14:paraId="7501A858" w14:textId="77777777" w:rsidR="009C17FA" w:rsidRPr="00440729" w:rsidRDefault="009C17FA" w:rsidP="009C17FA"/>
        </w:tc>
        <w:tc>
          <w:tcPr>
            <w:tcW w:w="1422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auto"/>
          </w:tcPr>
          <w:p w14:paraId="5BA42A3C" w14:textId="77777777" w:rsidR="009C17FA" w:rsidRPr="00440729" w:rsidRDefault="009C17FA" w:rsidP="009C1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6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auto"/>
          </w:tcPr>
          <w:p w14:paraId="43F5282C" w14:textId="77777777" w:rsidR="009C17FA" w:rsidRPr="00440729" w:rsidRDefault="009C17FA" w:rsidP="009C17FA"/>
        </w:tc>
        <w:tc>
          <w:tcPr>
            <w:tcW w:w="933" w:type="pct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F12FACC" w14:textId="77777777" w:rsidR="009C17FA" w:rsidRPr="00440729" w:rsidRDefault="009C17FA" w:rsidP="009C1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B2BDB1E" w14:textId="77777777" w:rsidR="00AA3EE2" w:rsidRDefault="00AA3EE2" w:rsidP="00AA3EE2">
      <w:pPr>
        <w:rPr>
          <w:rFonts w:asciiTheme="minorHAnsi" w:hAnsiTheme="minorHAnsi" w:cstheme="minorHAnsi"/>
        </w:rPr>
      </w:pPr>
    </w:p>
    <w:p w14:paraId="0C82075C" w14:textId="77777777" w:rsidR="00FB0FF8" w:rsidRPr="00021967" w:rsidRDefault="00FB0FF8" w:rsidP="00FB0FF8">
      <w:pPr>
        <w:pStyle w:val="Heading1"/>
      </w:pPr>
      <w:r>
        <w:t xml:space="preserve"> Version 1</w:t>
      </w:r>
    </w:p>
    <w:p w14:paraId="638F4508" w14:textId="77777777" w:rsidR="00AA4380" w:rsidRPr="00B97AB2" w:rsidRDefault="00AA4380" w:rsidP="00AA4380">
      <w:pPr>
        <w:pStyle w:val="Heading2"/>
      </w:pPr>
      <w:bookmarkStart w:id="1" w:name="_Toc120883675"/>
      <w:bookmarkStart w:id="2" w:name="_Toc120883680"/>
      <w:r w:rsidRPr="00B97AB2">
        <w:t>Functional</w:t>
      </w:r>
      <w:bookmarkEnd w:id="1"/>
    </w:p>
    <w:p w14:paraId="2783F97D" w14:textId="77777777" w:rsidR="00AA4380" w:rsidRPr="008706E9" w:rsidRDefault="00AA4380" w:rsidP="00AA4380"/>
    <w:p w14:paraId="0D06F8B8" w14:textId="77777777" w:rsidR="00AA4380" w:rsidRPr="00B97AB2" w:rsidRDefault="00AA4380" w:rsidP="00AA4380">
      <w:pPr>
        <w:pStyle w:val="Heading2"/>
      </w:pPr>
      <w:bookmarkStart w:id="3" w:name="_Toc120883686"/>
      <w:r w:rsidRPr="00B97AB2">
        <w:t>Test</w:t>
      </w:r>
      <w:bookmarkEnd w:id="3"/>
      <w:r>
        <w:t xml:space="preserve"> scenarios</w:t>
      </w:r>
    </w:p>
    <w:p w14:paraId="192EE0FF" w14:textId="77777777" w:rsidR="009703E4" w:rsidRPr="00B97AB2" w:rsidRDefault="009703E4" w:rsidP="009703E4"/>
    <w:bookmarkEnd w:id="2"/>
    <w:p w14:paraId="367A4CBC" w14:textId="77777777" w:rsidR="002E2127" w:rsidRPr="00116930" w:rsidRDefault="008E1D4A" w:rsidP="00FB0FF8">
      <w:pPr>
        <w:pStyle w:val="Heading2"/>
      </w:pPr>
      <w:r>
        <w:t>Pseudo</w:t>
      </w:r>
      <w:r w:rsidR="00D50D8B">
        <w:t xml:space="preserve"> </w:t>
      </w:r>
      <w:r>
        <w:t>technical</w:t>
      </w:r>
    </w:p>
    <w:p w14:paraId="0CDEA7AF" w14:textId="77777777" w:rsidR="00A548B4" w:rsidRPr="00E57F34" w:rsidRDefault="00375AEF" w:rsidP="009B5047">
      <w:pPr>
        <w:pStyle w:val="Heading3"/>
      </w:pPr>
      <w:r>
        <w:t>Main</w:t>
      </w:r>
    </w:p>
    <w:p w14:paraId="55CD4D43" w14:textId="77777777" w:rsidR="00F75CA3" w:rsidRPr="00B97AB2" w:rsidRDefault="00F75CA3" w:rsidP="00A01565">
      <w:pPr>
        <w:rPr>
          <w:rFonts w:ascii="Century Gothic" w:eastAsia="Times New Roman" w:hAnsi="Century Gothic"/>
          <w:i/>
          <w:color w:val="808080" w:themeColor="background1" w:themeShade="80"/>
          <w:sz w:val="18"/>
        </w:rPr>
      </w:pPr>
    </w:p>
    <w:p w14:paraId="74C341CE" w14:textId="77777777" w:rsidR="00A548B4" w:rsidRPr="00B97AB2" w:rsidRDefault="00A548B4" w:rsidP="00A548B4"/>
    <w:p w14:paraId="01C07171" w14:textId="77777777" w:rsidR="00A548B4" w:rsidRPr="00B97AB2" w:rsidRDefault="00A548B4" w:rsidP="009B5047">
      <w:pPr>
        <w:pStyle w:val="Heading3"/>
      </w:pPr>
      <w:bookmarkStart w:id="4" w:name="_Toc120883683"/>
      <w:r w:rsidRPr="00B97AB2">
        <w:t>Error handling</w:t>
      </w:r>
      <w:bookmarkEnd w:id="4"/>
      <w:r w:rsidRPr="00B97AB2">
        <w:t xml:space="preserve"> </w:t>
      </w:r>
    </w:p>
    <w:p w14:paraId="1B153B23" w14:textId="77777777" w:rsidR="00241D88" w:rsidRPr="00B97AB2" w:rsidRDefault="00241D88" w:rsidP="00241D88"/>
    <w:p w14:paraId="188A6F0E" w14:textId="77777777" w:rsidR="00A548B4" w:rsidRPr="00B97AB2" w:rsidRDefault="00A548B4" w:rsidP="009B5047">
      <w:pPr>
        <w:pStyle w:val="Heading3"/>
      </w:pPr>
      <w:bookmarkStart w:id="5" w:name="_Toc120883684"/>
      <w:r w:rsidRPr="00B97AB2">
        <w:t>Authorization handling</w:t>
      </w:r>
      <w:bookmarkEnd w:id="5"/>
      <w:r w:rsidRPr="00B97AB2">
        <w:t xml:space="preserve"> </w:t>
      </w:r>
    </w:p>
    <w:p w14:paraId="6DAD8F1E" w14:textId="77777777" w:rsidR="00A01565" w:rsidRPr="00B97AB2" w:rsidRDefault="00A01565" w:rsidP="00A01565">
      <w:pPr>
        <w:rPr>
          <w:rFonts w:ascii="Century Gothic" w:eastAsia="Times New Roman" w:hAnsi="Century Gothic"/>
          <w:i/>
          <w:color w:val="808080" w:themeColor="background1" w:themeShade="80"/>
          <w:sz w:val="18"/>
        </w:rPr>
      </w:pPr>
    </w:p>
    <w:p w14:paraId="36585F12" w14:textId="77777777" w:rsidR="00014379" w:rsidRPr="00B97AB2" w:rsidRDefault="00014379" w:rsidP="009B5047">
      <w:pPr>
        <w:pStyle w:val="Heading3"/>
      </w:pPr>
      <w:bookmarkStart w:id="6" w:name="_Toc120883685"/>
      <w:r w:rsidRPr="00B97AB2">
        <w:t>Translations</w:t>
      </w:r>
      <w:bookmarkEnd w:id="6"/>
    </w:p>
    <w:p w14:paraId="4F25F5C1" w14:textId="77777777" w:rsidR="00ED729F" w:rsidRPr="00B97AB2" w:rsidRDefault="00ED729F" w:rsidP="00FB0FF8">
      <w:pPr>
        <w:pStyle w:val="Heading2"/>
      </w:pPr>
      <w:bookmarkStart w:id="7" w:name="_Toc120883690"/>
      <w:r w:rsidRPr="00B97AB2">
        <w:t>Technical</w:t>
      </w:r>
      <w:bookmarkEnd w:id="7"/>
    </w:p>
    <w:p w14:paraId="214A7BD3" w14:textId="77777777" w:rsidR="00FB0FF8" w:rsidRPr="00FB0FF8" w:rsidRDefault="00FB0FF8" w:rsidP="00FB0FF8">
      <w:pPr>
        <w:rPr>
          <w:rFonts w:ascii="Century Gothic" w:hAnsi="Century Gothic"/>
          <w:iCs/>
          <w:color w:val="0000D4"/>
          <w:u w:val="single"/>
        </w:rPr>
      </w:pPr>
    </w:p>
    <w:p w14:paraId="00FF71F5" w14:textId="77777777" w:rsidR="004870F2" w:rsidRPr="00B97AB2" w:rsidRDefault="004870F2" w:rsidP="00C92372">
      <w:pPr>
        <w:rPr>
          <w:rFonts w:ascii="Century Gothic" w:eastAsia="Times New Roman" w:hAnsi="Century Gothic"/>
          <w:i/>
        </w:rPr>
      </w:pPr>
    </w:p>
    <w:p w14:paraId="62C3627F" w14:textId="77777777" w:rsidR="00ED729F" w:rsidRPr="00B97AB2" w:rsidRDefault="00ED729F" w:rsidP="009B5047">
      <w:pPr>
        <w:pStyle w:val="Heading3"/>
      </w:pPr>
      <w:bookmarkStart w:id="8" w:name="_Toc120883692"/>
      <w:r w:rsidRPr="00B97AB2">
        <w:t>Custom Objects</w:t>
      </w:r>
      <w:bookmarkEnd w:id="8"/>
    </w:p>
    <w:p w14:paraId="16EBCFE0" w14:textId="77777777" w:rsidR="002A349A" w:rsidRPr="00B97AB2" w:rsidRDefault="002A349A" w:rsidP="002B0287">
      <w:pPr>
        <w:ind w:left="360"/>
        <w:rPr>
          <w:rFonts w:ascii="Century Gothic" w:hAnsi="Century Gothic"/>
          <w:i/>
        </w:rPr>
      </w:pPr>
    </w:p>
    <w:p w14:paraId="6F927873" w14:textId="77777777" w:rsidR="002B0287" w:rsidRPr="009B5047" w:rsidRDefault="002B0287" w:rsidP="009B5047">
      <w:pPr>
        <w:pStyle w:val="Heading3"/>
      </w:pPr>
      <w:bookmarkStart w:id="9" w:name="_Toc120883693"/>
      <w:r w:rsidRPr="009B5047">
        <w:t>Version</w:t>
      </w:r>
      <w:r w:rsidR="00664572" w:rsidRPr="009B5047">
        <w:t xml:space="preserve"> reference</w:t>
      </w:r>
      <w:r w:rsidRPr="009B5047">
        <w:t xml:space="preserve"> indicator</w:t>
      </w:r>
      <w:r w:rsidR="00664572" w:rsidRPr="009B5047">
        <w:t>s</w:t>
      </w:r>
      <w:bookmarkEnd w:id="9"/>
    </w:p>
    <w:p w14:paraId="0CC2243A" w14:textId="77777777" w:rsidR="00664572" w:rsidRPr="00B97AB2" w:rsidRDefault="00664572" w:rsidP="00664572">
      <w:pPr>
        <w:ind w:left="360"/>
        <w:rPr>
          <w:rFonts w:ascii="Century Gothic" w:hAnsi="Century Gothic"/>
          <w:i/>
        </w:rPr>
      </w:pPr>
    </w:p>
    <w:p w14:paraId="0EF46C69" w14:textId="77777777" w:rsidR="00B34A45" w:rsidRPr="00B97AB2" w:rsidRDefault="00B34A45" w:rsidP="009B5047">
      <w:pPr>
        <w:pStyle w:val="Heading3"/>
      </w:pPr>
      <w:bookmarkStart w:id="10" w:name="_Toc120883694"/>
      <w:r w:rsidRPr="00B97AB2">
        <w:t>Enhancement activation indicators</w:t>
      </w:r>
      <w:bookmarkEnd w:id="10"/>
    </w:p>
    <w:p w14:paraId="743A357C" w14:textId="77777777" w:rsidR="00B34A45" w:rsidRPr="00B97AB2" w:rsidRDefault="00B34A45" w:rsidP="00664572">
      <w:pPr>
        <w:ind w:left="360"/>
        <w:rPr>
          <w:rFonts w:ascii="Century Gothic" w:hAnsi="Century Gothic"/>
          <w:i/>
        </w:rPr>
      </w:pPr>
    </w:p>
    <w:p w14:paraId="7822C35D" w14:textId="77777777" w:rsidR="00664572" w:rsidRPr="00B97AB2" w:rsidRDefault="00664572" w:rsidP="009B5047">
      <w:pPr>
        <w:pStyle w:val="Heading3"/>
      </w:pPr>
      <w:bookmarkStart w:id="11" w:name="_Toc120883695"/>
      <w:r w:rsidRPr="00B97AB2">
        <w:t>Special actions during import</w:t>
      </w:r>
      <w:bookmarkEnd w:id="11"/>
    </w:p>
    <w:p w14:paraId="07B4BBA2" w14:textId="255F0B3A" w:rsidR="00042CFA" w:rsidRDefault="00042CFA" w:rsidP="009E4D04">
      <w:pPr>
        <w:rPr>
          <w:rFonts w:ascii="Century Gothic" w:eastAsia="Times New Roman" w:hAnsi="Century Gothic"/>
          <w:i/>
          <w:color w:val="808080" w:themeColor="background1" w:themeShade="80"/>
          <w:sz w:val="18"/>
        </w:rPr>
      </w:pPr>
    </w:p>
    <w:p w14:paraId="58E3BBF8" w14:textId="77777777" w:rsidR="00E9580B" w:rsidRPr="00E9580B" w:rsidRDefault="00E9580B" w:rsidP="00E9580B"/>
    <w:p w14:paraId="5E156B6D" w14:textId="77777777" w:rsidR="00E9580B" w:rsidRPr="00E9580B" w:rsidRDefault="00E9580B" w:rsidP="00E9580B"/>
    <w:sectPr w:rsidR="00E9580B" w:rsidRPr="00E9580B" w:rsidSect="00B5636A">
      <w:footerReference w:type="even" r:id="rId13"/>
      <w:footerReference w:type="default" r:id="rId14"/>
      <w:type w:val="continuous"/>
      <w:pgSz w:w="11900" w:h="16840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282CF" w14:textId="77777777" w:rsidR="00AA4380" w:rsidRDefault="00AA4380" w:rsidP="00546990">
      <w:r>
        <w:separator/>
      </w:r>
    </w:p>
  </w:endnote>
  <w:endnote w:type="continuationSeparator" w:id="0">
    <w:p w14:paraId="5D1BCCCA" w14:textId="77777777" w:rsidR="00AA4380" w:rsidRDefault="00AA4380" w:rsidP="00546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ago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4296" w14:textId="77777777" w:rsidR="00A01565" w:rsidRDefault="00A01565" w:rsidP="00CA1E2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E34231" w14:textId="77777777" w:rsidR="00A01565" w:rsidRDefault="00A01565" w:rsidP="00CA1E2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DCC54" w14:textId="77777777" w:rsidR="00A01565" w:rsidRPr="00DF6F2D" w:rsidRDefault="00A01565" w:rsidP="00DF6F2D">
    <w:pPr>
      <w:pStyle w:val="Footer"/>
      <w:jc w:val="right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6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6</w:t>
    </w:r>
    <w:r>
      <w:rPr>
        <w:color w:val="4F81BD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28045" w14:textId="77777777" w:rsidR="00AA4380" w:rsidRDefault="00AA4380" w:rsidP="00546990">
      <w:r>
        <w:separator/>
      </w:r>
    </w:p>
  </w:footnote>
  <w:footnote w:type="continuationSeparator" w:id="0">
    <w:p w14:paraId="6F3E0FD6" w14:textId="77777777" w:rsidR="00AA4380" w:rsidRDefault="00AA4380" w:rsidP="005469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FE1C1B4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E71CCA"/>
    <w:multiLevelType w:val="multilevel"/>
    <w:tmpl w:val="691854F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er4"/>
      <w:lvlText w:val="%1.%2.%3.%4."/>
      <w:lvlJc w:val="left"/>
      <w:pPr>
        <w:ind w:left="1728" w:hanging="648"/>
      </w:p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DF4093"/>
    <w:multiLevelType w:val="hybridMultilevel"/>
    <w:tmpl w:val="D0C817C2"/>
    <w:lvl w:ilvl="0" w:tplc="4FFE1FA2"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271A5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E67576"/>
    <w:multiLevelType w:val="multilevel"/>
    <w:tmpl w:val="93D015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B05225"/>
    <w:multiLevelType w:val="hybridMultilevel"/>
    <w:tmpl w:val="18D86F1C"/>
    <w:lvl w:ilvl="0" w:tplc="4FFE1FA2"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01B78"/>
    <w:multiLevelType w:val="hybridMultilevel"/>
    <w:tmpl w:val="296EDF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76E85"/>
    <w:multiLevelType w:val="hybridMultilevel"/>
    <w:tmpl w:val="862CAE02"/>
    <w:lvl w:ilvl="0" w:tplc="F274F8CE">
      <w:start w:val="2"/>
      <w:numFmt w:val="bullet"/>
      <w:lvlText w:val=""/>
      <w:lvlJc w:val="left"/>
      <w:pPr>
        <w:ind w:left="1080" w:hanging="360"/>
      </w:pPr>
      <w:rPr>
        <w:rFonts w:ascii="Wingdings" w:eastAsia="SimSun" w:hAnsi="Wingdings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8A70F9"/>
    <w:multiLevelType w:val="hybridMultilevel"/>
    <w:tmpl w:val="BEE84572"/>
    <w:lvl w:ilvl="0" w:tplc="56AA0B74">
      <w:start w:val="3"/>
      <w:numFmt w:val="bullet"/>
      <w:lvlText w:val=""/>
      <w:lvlJc w:val="left"/>
      <w:pPr>
        <w:ind w:left="1080" w:hanging="360"/>
      </w:pPr>
      <w:rPr>
        <w:rFonts w:ascii="Wingdings" w:eastAsia="SimSun" w:hAnsi="Wingdings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175C07"/>
    <w:multiLevelType w:val="hybridMultilevel"/>
    <w:tmpl w:val="D1D2F09E"/>
    <w:lvl w:ilvl="0" w:tplc="B9349FD2">
      <w:start w:val="2"/>
      <w:numFmt w:val="bullet"/>
      <w:lvlText w:val=""/>
      <w:lvlJc w:val="left"/>
      <w:pPr>
        <w:ind w:left="1080" w:hanging="360"/>
      </w:pPr>
      <w:rPr>
        <w:rFonts w:ascii="Wingdings" w:eastAsia="SimSun" w:hAnsi="Wingdings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61245D"/>
    <w:multiLevelType w:val="hybridMultilevel"/>
    <w:tmpl w:val="33C21CE8"/>
    <w:lvl w:ilvl="0" w:tplc="7D56B668">
      <w:start w:val="2"/>
      <w:numFmt w:val="bullet"/>
      <w:lvlText w:val="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442F1"/>
    <w:multiLevelType w:val="hybridMultilevel"/>
    <w:tmpl w:val="E9D88712"/>
    <w:lvl w:ilvl="0" w:tplc="1CDA2546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C7330A"/>
    <w:multiLevelType w:val="hybridMultilevel"/>
    <w:tmpl w:val="90DA991E"/>
    <w:lvl w:ilvl="0" w:tplc="4FFE1FA2"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6195"/>
    <w:multiLevelType w:val="multilevel"/>
    <w:tmpl w:val="8B1065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0C26DA"/>
    <w:multiLevelType w:val="hybridMultilevel"/>
    <w:tmpl w:val="ED7C52D2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7758D6"/>
    <w:multiLevelType w:val="hybridMultilevel"/>
    <w:tmpl w:val="A28AF61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066C51"/>
    <w:multiLevelType w:val="hybridMultilevel"/>
    <w:tmpl w:val="573CFF6A"/>
    <w:lvl w:ilvl="0" w:tplc="5C967EA8">
      <w:start w:val="2"/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431DE4"/>
    <w:multiLevelType w:val="multilevel"/>
    <w:tmpl w:val="0C00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ED7604E"/>
    <w:multiLevelType w:val="multilevel"/>
    <w:tmpl w:val="C12C3A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FCB521A"/>
    <w:multiLevelType w:val="hybridMultilevel"/>
    <w:tmpl w:val="CB003E3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"/>
  </w:num>
  <w:num w:numId="3">
    <w:abstractNumId w:val="6"/>
  </w:num>
  <w:num w:numId="4">
    <w:abstractNumId w:val="19"/>
  </w:num>
  <w:num w:numId="5">
    <w:abstractNumId w:val="0"/>
  </w:num>
  <w:num w:numId="6">
    <w:abstractNumId w:val="16"/>
  </w:num>
  <w:num w:numId="7">
    <w:abstractNumId w:val="9"/>
  </w:num>
  <w:num w:numId="8">
    <w:abstractNumId w:val="1"/>
  </w:num>
  <w:num w:numId="9">
    <w:abstractNumId w:val="7"/>
  </w:num>
  <w:num w:numId="10">
    <w:abstractNumId w:val="11"/>
  </w:num>
  <w:num w:numId="11">
    <w:abstractNumId w:val="8"/>
  </w:num>
  <w:num w:numId="12">
    <w:abstractNumId w:val="15"/>
  </w:num>
  <w:num w:numId="13">
    <w:abstractNumId w:val="14"/>
  </w:num>
  <w:num w:numId="14">
    <w:abstractNumId w:val="10"/>
  </w:num>
  <w:num w:numId="15">
    <w:abstractNumId w:val="4"/>
  </w:num>
  <w:num w:numId="16">
    <w:abstractNumId w:val="5"/>
  </w:num>
  <w:num w:numId="17">
    <w:abstractNumId w:val="12"/>
  </w:num>
  <w:num w:numId="18">
    <w:abstractNumId w:val="3"/>
  </w:num>
  <w:num w:numId="19">
    <w:abstractNumId w:val="17"/>
  </w:num>
  <w:num w:numId="20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380"/>
    <w:rsid w:val="0000041E"/>
    <w:rsid w:val="000104C9"/>
    <w:rsid w:val="00010E0B"/>
    <w:rsid w:val="0001318F"/>
    <w:rsid w:val="00014379"/>
    <w:rsid w:val="00017677"/>
    <w:rsid w:val="00021967"/>
    <w:rsid w:val="00027C9B"/>
    <w:rsid w:val="00031A97"/>
    <w:rsid w:val="00033AED"/>
    <w:rsid w:val="0003664E"/>
    <w:rsid w:val="00037A4E"/>
    <w:rsid w:val="00042CFA"/>
    <w:rsid w:val="00045035"/>
    <w:rsid w:val="00045BED"/>
    <w:rsid w:val="00046DF8"/>
    <w:rsid w:val="00046E5D"/>
    <w:rsid w:val="000478B0"/>
    <w:rsid w:val="000575AC"/>
    <w:rsid w:val="00061722"/>
    <w:rsid w:val="00065E37"/>
    <w:rsid w:val="000727B9"/>
    <w:rsid w:val="00076D74"/>
    <w:rsid w:val="00082DD6"/>
    <w:rsid w:val="00092B70"/>
    <w:rsid w:val="00092CE1"/>
    <w:rsid w:val="00094D8E"/>
    <w:rsid w:val="000A017F"/>
    <w:rsid w:val="000B5343"/>
    <w:rsid w:val="000B7767"/>
    <w:rsid w:val="000C3A84"/>
    <w:rsid w:val="000C3F1F"/>
    <w:rsid w:val="000C615C"/>
    <w:rsid w:val="000C67DA"/>
    <w:rsid w:val="000C6E1B"/>
    <w:rsid w:val="000D516D"/>
    <w:rsid w:val="000F0057"/>
    <w:rsid w:val="000F7170"/>
    <w:rsid w:val="00104D04"/>
    <w:rsid w:val="00110464"/>
    <w:rsid w:val="0011155E"/>
    <w:rsid w:val="00112D83"/>
    <w:rsid w:val="00116930"/>
    <w:rsid w:val="0011771F"/>
    <w:rsid w:val="0012074B"/>
    <w:rsid w:val="001236B8"/>
    <w:rsid w:val="00127EA2"/>
    <w:rsid w:val="00127FA2"/>
    <w:rsid w:val="00131D81"/>
    <w:rsid w:val="00132CBA"/>
    <w:rsid w:val="001421A9"/>
    <w:rsid w:val="001474D4"/>
    <w:rsid w:val="0016352C"/>
    <w:rsid w:val="00171065"/>
    <w:rsid w:val="001737C7"/>
    <w:rsid w:val="00180395"/>
    <w:rsid w:val="001816A0"/>
    <w:rsid w:val="00181A71"/>
    <w:rsid w:val="001825DF"/>
    <w:rsid w:val="00191247"/>
    <w:rsid w:val="001921EA"/>
    <w:rsid w:val="001943F5"/>
    <w:rsid w:val="001A0D5B"/>
    <w:rsid w:val="001B139B"/>
    <w:rsid w:val="001B1999"/>
    <w:rsid w:val="001B3021"/>
    <w:rsid w:val="001B440E"/>
    <w:rsid w:val="001D6A9F"/>
    <w:rsid w:val="001D752C"/>
    <w:rsid w:val="001E00B9"/>
    <w:rsid w:val="001E0D93"/>
    <w:rsid w:val="001E233B"/>
    <w:rsid w:val="001E38A2"/>
    <w:rsid w:val="001E72AE"/>
    <w:rsid w:val="001F50AD"/>
    <w:rsid w:val="001F7386"/>
    <w:rsid w:val="00210304"/>
    <w:rsid w:val="00214078"/>
    <w:rsid w:val="00214490"/>
    <w:rsid w:val="00232477"/>
    <w:rsid w:val="00237B2E"/>
    <w:rsid w:val="00241D88"/>
    <w:rsid w:val="0024432D"/>
    <w:rsid w:val="00244FF8"/>
    <w:rsid w:val="00246EFA"/>
    <w:rsid w:val="002525C2"/>
    <w:rsid w:val="0025330C"/>
    <w:rsid w:val="00253BAA"/>
    <w:rsid w:val="002550DF"/>
    <w:rsid w:val="00262AAB"/>
    <w:rsid w:val="00265F95"/>
    <w:rsid w:val="00274F46"/>
    <w:rsid w:val="00274FDE"/>
    <w:rsid w:val="00277373"/>
    <w:rsid w:val="00277922"/>
    <w:rsid w:val="00280391"/>
    <w:rsid w:val="002900B9"/>
    <w:rsid w:val="00292E80"/>
    <w:rsid w:val="0029542F"/>
    <w:rsid w:val="002A113C"/>
    <w:rsid w:val="002A349A"/>
    <w:rsid w:val="002A3FDB"/>
    <w:rsid w:val="002A6074"/>
    <w:rsid w:val="002A661C"/>
    <w:rsid w:val="002B0287"/>
    <w:rsid w:val="002B0563"/>
    <w:rsid w:val="002B1E1D"/>
    <w:rsid w:val="002B3D7F"/>
    <w:rsid w:val="002B5EDF"/>
    <w:rsid w:val="002C0B6C"/>
    <w:rsid w:val="002C3706"/>
    <w:rsid w:val="002C394A"/>
    <w:rsid w:val="002C4D3D"/>
    <w:rsid w:val="002C75B4"/>
    <w:rsid w:val="002D2741"/>
    <w:rsid w:val="002D357D"/>
    <w:rsid w:val="002D545F"/>
    <w:rsid w:val="002E2127"/>
    <w:rsid w:val="002E25B8"/>
    <w:rsid w:val="002E33D5"/>
    <w:rsid w:val="002F08C3"/>
    <w:rsid w:val="002F2B0A"/>
    <w:rsid w:val="002F3914"/>
    <w:rsid w:val="0030105A"/>
    <w:rsid w:val="00303E60"/>
    <w:rsid w:val="0030639A"/>
    <w:rsid w:val="00312A6A"/>
    <w:rsid w:val="003207E2"/>
    <w:rsid w:val="00321B7B"/>
    <w:rsid w:val="00325600"/>
    <w:rsid w:val="0032787E"/>
    <w:rsid w:val="00330D31"/>
    <w:rsid w:val="00331298"/>
    <w:rsid w:val="00344A7F"/>
    <w:rsid w:val="00345B3F"/>
    <w:rsid w:val="00345F88"/>
    <w:rsid w:val="00353F8B"/>
    <w:rsid w:val="00356BAE"/>
    <w:rsid w:val="00357522"/>
    <w:rsid w:val="00357D2D"/>
    <w:rsid w:val="00357D9E"/>
    <w:rsid w:val="003634C1"/>
    <w:rsid w:val="0036440F"/>
    <w:rsid w:val="00372090"/>
    <w:rsid w:val="00373320"/>
    <w:rsid w:val="00373537"/>
    <w:rsid w:val="00375AEF"/>
    <w:rsid w:val="00383FE2"/>
    <w:rsid w:val="00392112"/>
    <w:rsid w:val="003A2802"/>
    <w:rsid w:val="003A2FFF"/>
    <w:rsid w:val="003B05CE"/>
    <w:rsid w:val="003B0810"/>
    <w:rsid w:val="003B29C7"/>
    <w:rsid w:val="003B6FCF"/>
    <w:rsid w:val="003C5DC4"/>
    <w:rsid w:val="003C7917"/>
    <w:rsid w:val="003D22F7"/>
    <w:rsid w:val="003D40A9"/>
    <w:rsid w:val="003D450B"/>
    <w:rsid w:val="003E32EE"/>
    <w:rsid w:val="003F2B55"/>
    <w:rsid w:val="003F76F8"/>
    <w:rsid w:val="0040050A"/>
    <w:rsid w:val="00404554"/>
    <w:rsid w:val="00407236"/>
    <w:rsid w:val="0040766A"/>
    <w:rsid w:val="0042044E"/>
    <w:rsid w:val="004274CC"/>
    <w:rsid w:val="00433506"/>
    <w:rsid w:val="0043519A"/>
    <w:rsid w:val="00440729"/>
    <w:rsid w:val="0045257F"/>
    <w:rsid w:val="00453505"/>
    <w:rsid w:val="00460350"/>
    <w:rsid w:val="004630CD"/>
    <w:rsid w:val="004641CB"/>
    <w:rsid w:val="00470AB5"/>
    <w:rsid w:val="00470BEF"/>
    <w:rsid w:val="00472DBE"/>
    <w:rsid w:val="004815B5"/>
    <w:rsid w:val="004825F6"/>
    <w:rsid w:val="00484FBB"/>
    <w:rsid w:val="004870F2"/>
    <w:rsid w:val="004A1B19"/>
    <w:rsid w:val="004A530F"/>
    <w:rsid w:val="004B0C72"/>
    <w:rsid w:val="004B22B3"/>
    <w:rsid w:val="004B3814"/>
    <w:rsid w:val="004C1892"/>
    <w:rsid w:val="004C2CD8"/>
    <w:rsid w:val="004C4ABA"/>
    <w:rsid w:val="004D1EA0"/>
    <w:rsid w:val="004D7AC3"/>
    <w:rsid w:val="004E1439"/>
    <w:rsid w:val="004E50ED"/>
    <w:rsid w:val="004E5FBE"/>
    <w:rsid w:val="004E764A"/>
    <w:rsid w:val="004F080C"/>
    <w:rsid w:val="004F2FE8"/>
    <w:rsid w:val="004F38BE"/>
    <w:rsid w:val="004F4EE7"/>
    <w:rsid w:val="004F565F"/>
    <w:rsid w:val="00520533"/>
    <w:rsid w:val="00521C90"/>
    <w:rsid w:val="005220B4"/>
    <w:rsid w:val="00530671"/>
    <w:rsid w:val="00534774"/>
    <w:rsid w:val="00542F23"/>
    <w:rsid w:val="00543B3B"/>
    <w:rsid w:val="0054457E"/>
    <w:rsid w:val="00544C41"/>
    <w:rsid w:val="0054518C"/>
    <w:rsid w:val="0054538B"/>
    <w:rsid w:val="00546990"/>
    <w:rsid w:val="005549E0"/>
    <w:rsid w:val="00554FA7"/>
    <w:rsid w:val="00557B28"/>
    <w:rsid w:val="00565875"/>
    <w:rsid w:val="005763CF"/>
    <w:rsid w:val="00580D6E"/>
    <w:rsid w:val="0058485D"/>
    <w:rsid w:val="005857D3"/>
    <w:rsid w:val="005A0D9E"/>
    <w:rsid w:val="005A4162"/>
    <w:rsid w:val="005B1E74"/>
    <w:rsid w:val="005B40C0"/>
    <w:rsid w:val="005B7CC9"/>
    <w:rsid w:val="005C2095"/>
    <w:rsid w:val="005C2E4D"/>
    <w:rsid w:val="005C4DA9"/>
    <w:rsid w:val="005C7B18"/>
    <w:rsid w:val="005D1441"/>
    <w:rsid w:val="005F170B"/>
    <w:rsid w:val="005F20F2"/>
    <w:rsid w:val="005F57FB"/>
    <w:rsid w:val="00602893"/>
    <w:rsid w:val="00604439"/>
    <w:rsid w:val="00606A75"/>
    <w:rsid w:val="00610118"/>
    <w:rsid w:val="00612EA7"/>
    <w:rsid w:val="006130AD"/>
    <w:rsid w:val="00614AA1"/>
    <w:rsid w:val="00615848"/>
    <w:rsid w:val="00630955"/>
    <w:rsid w:val="00632F80"/>
    <w:rsid w:val="00635142"/>
    <w:rsid w:val="00637BE5"/>
    <w:rsid w:val="0065026B"/>
    <w:rsid w:val="00656E17"/>
    <w:rsid w:val="006579BB"/>
    <w:rsid w:val="00657E89"/>
    <w:rsid w:val="00660FF6"/>
    <w:rsid w:val="00661534"/>
    <w:rsid w:val="00661F92"/>
    <w:rsid w:val="00664572"/>
    <w:rsid w:val="00665DCA"/>
    <w:rsid w:val="00666A5C"/>
    <w:rsid w:val="00667292"/>
    <w:rsid w:val="006723A9"/>
    <w:rsid w:val="006754EA"/>
    <w:rsid w:val="00681D95"/>
    <w:rsid w:val="00685466"/>
    <w:rsid w:val="00691D14"/>
    <w:rsid w:val="0069377F"/>
    <w:rsid w:val="006944D7"/>
    <w:rsid w:val="00697CC1"/>
    <w:rsid w:val="006A04D3"/>
    <w:rsid w:val="006A2110"/>
    <w:rsid w:val="006A71B9"/>
    <w:rsid w:val="006B1A98"/>
    <w:rsid w:val="006B2846"/>
    <w:rsid w:val="006B2DF5"/>
    <w:rsid w:val="006B3F26"/>
    <w:rsid w:val="006B50F0"/>
    <w:rsid w:val="006B56BC"/>
    <w:rsid w:val="006B5715"/>
    <w:rsid w:val="006B5DE3"/>
    <w:rsid w:val="006C2AC5"/>
    <w:rsid w:val="006C751C"/>
    <w:rsid w:val="006D15FE"/>
    <w:rsid w:val="006D4C45"/>
    <w:rsid w:val="006D753C"/>
    <w:rsid w:val="006E5568"/>
    <w:rsid w:val="006E7BA5"/>
    <w:rsid w:val="006F11EC"/>
    <w:rsid w:val="006F2FC9"/>
    <w:rsid w:val="007003F6"/>
    <w:rsid w:val="0070051A"/>
    <w:rsid w:val="00717285"/>
    <w:rsid w:val="007240A6"/>
    <w:rsid w:val="00731404"/>
    <w:rsid w:val="0073581B"/>
    <w:rsid w:val="00735BCA"/>
    <w:rsid w:val="00740FE4"/>
    <w:rsid w:val="007471A0"/>
    <w:rsid w:val="00755FD1"/>
    <w:rsid w:val="00760BDF"/>
    <w:rsid w:val="00760C22"/>
    <w:rsid w:val="0076395D"/>
    <w:rsid w:val="0077240E"/>
    <w:rsid w:val="00775B09"/>
    <w:rsid w:val="00776524"/>
    <w:rsid w:val="00780E2B"/>
    <w:rsid w:val="00781802"/>
    <w:rsid w:val="007820BA"/>
    <w:rsid w:val="00785B66"/>
    <w:rsid w:val="00792442"/>
    <w:rsid w:val="00795C1F"/>
    <w:rsid w:val="007A0D50"/>
    <w:rsid w:val="007A119B"/>
    <w:rsid w:val="007A173E"/>
    <w:rsid w:val="007A1841"/>
    <w:rsid w:val="007A53F9"/>
    <w:rsid w:val="007A62B3"/>
    <w:rsid w:val="007B2F68"/>
    <w:rsid w:val="007B4187"/>
    <w:rsid w:val="007B4410"/>
    <w:rsid w:val="007B59E9"/>
    <w:rsid w:val="007C2AA0"/>
    <w:rsid w:val="007C3A7B"/>
    <w:rsid w:val="007C7940"/>
    <w:rsid w:val="007C7BB5"/>
    <w:rsid w:val="007D12E6"/>
    <w:rsid w:val="007D4A3A"/>
    <w:rsid w:val="007E1C37"/>
    <w:rsid w:val="007E2ACE"/>
    <w:rsid w:val="007E5B87"/>
    <w:rsid w:val="007E6037"/>
    <w:rsid w:val="007F09B4"/>
    <w:rsid w:val="007F53A3"/>
    <w:rsid w:val="007F5EB9"/>
    <w:rsid w:val="007F788E"/>
    <w:rsid w:val="00806831"/>
    <w:rsid w:val="008069A3"/>
    <w:rsid w:val="008100BF"/>
    <w:rsid w:val="00810E06"/>
    <w:rsid w:val="00815D28"/>
    <w:rsid w:val="0081658F"/>
    <w:rsid w:val="00820B74"/>
    <w:rsid w:val="00823B9B"/>
    <w:rsid w:val="00830AFF"/>
    <w:rsid w:val="008344F2"/>
    <w:rsid w:val="0083696F"/>
    <w:rsid w:val="00837C66"/>
    <w:rsid w:val="00846FED"/>
    <w:rsid w:val="00854D0F"/>
    <w:rsid w:val="00856C81"/>
    <w:rsid w:val="00860A18"/>
    <w:rsid w:val="00862716"/>
    <w:rsid w:val="00863FC3"/>
    <w:rsid w:val="00866F4B"/>
    <w:rsid w:val="00876572"/>
    <w:rsid w:val="00877FC6"/>
    <w:rsid w:val="00880379"/>
    <w:rsid w:val="0088120B"/>
    <w:rsid w:val="0088158F"/>
    <w:rsid w:val="00881A13"/>
    <w:rsid w:val="008842F8"/>
    <w:rsid w:val="00885BE1"/>
    <w:rsid w:val="008A50B8"/>
    <w:rsid w:val="008A57D4"/>
    <w:rsid w:val="008A77CD"/>
    <w:rsid w:val="008B15F9"/>
    <w:rsid w:val="008B54C6"/>
    <w:rsid w:val="008B59EA"/>
    <w:rsid w:val="008C39CF"/>
    <w:rsid w:val="008D24F1"/>
    <w:rsid w:val="008D591C"/>
    <w:rsid w:val="008D6817"/>
    <w:rsid w:val="008E06C3"/>
    <w:rsid w:val="008E19B3"/>
    <w:rsid w:val="008E1D4A"/>
    <w:rsid w:val="008F45F2"/>
    <w:rsid w:val="009077EA"/>
    <w:rsid w:val="009206F3"/>
    <w:rsid w:val="00920B73"/>
    <w:rsid w:val="009237BD"/>
    <w:rsid w:val="00924D45"/>
    <w:rsid w:val="00934F92"/>
    <w:rsid w:val="00940FB1"/>
    <w:rsid w:val="0094357A"/>
    <w:rsid w:val="00943AB4"/>
    <w:rsid w:val="009513D3"/>
    <w:rsid w:val="00951E59"/>
    <w:rsid w:val="009535DA"/>
    <w:rsid w:val="009567DF"/>
    <w:rsid w:val="00961B28"/>
    <w:rsid w:val="00963806"/>
    <w:rsid w:val="009643DE"/>
    <w:rsid w:val="009703E4"/>
    <w:rsid w:val="009728D6"/>
    <w:rsid w:val="00972FE2"/>
    <w:rsid w:val="009745A6"/>
    <w:rsid w:val="00980465"/>
    <w:rsid w:val="0098216C"/>
    <w:rsid w:val="00984DFF"/>
    <w:rsid w:val="009875FB"/>
    <w:rsid w:val="00992844"/>
    <w:rsid w:val="00993972"/>
    <w:rsid w:val="009B21A5"/>
    <w:rsid w:val="009B5047"/>
    <w:rsid w:val="009B5CF5"/>
    <w:rsid w:val="009C17FA"/>
    <w:rsid w:val="009C1BCB"/>
    <w:rsid w:val="009D0DCA"/>
    <w:rsid w:val="009D255F"/>
    <w:rsid w:val="009D2F2C"/>
    <w:rsid w:val="009D7075"/>
    <w:rsid w:val="009D760B"/>
    <w:rsid w:val="009E09A0"/>
    <w:rsid w:val="009E0CFC"/>
    <w:rsid w:val="009E2243"/>
    <w:rsid w:val="009E448C"/>
    <w:rsid w:val="009E4D04"/>
    <w:rsid w:val="009F0B12"/>
    <w:rsid w:val="009F6484"/>
    <w:rsid w:val="00A01028"/>
    <w:rsid w:val="00A01565"/>
    <w:rsid w:val="00A11086"/>
    <w:rsid w:val="00A11ED4"/>
    <w:rsid w:val="00A17880"/>
    <w:rsid w:val="00A27D1E"/>
    <w:rsid w:val="00A30605"/>
    <w:rsid w:val="00A41259"/>
    <w:rsid w:val="00A4441F"/>
    <w:rsid w:val="00A542F0"/>
    <w:rsid w:val="00A548B4"/>
    <w:rsid w:val="00A57485"/>
    <w:rsid w:val="00A672E5"/>
    <w:rsid w:val="00A708A5"/>
    <w:rsid w:val="00A725E0"/>
    <w:rsid w:val="00A742C6"/>
    <w:rsid w:val="00A8218C"/>
    <w:rsid w:val="00A851A7"/>
    <w:rsid w:val="00A94834"/>
    <w:rsid w:val="00A94F20"/>
    <w:rsid w:val="00AA0CB8"/>
    <w:rsid w:val="00AA2413"/>
    <w:rsid w:val="00AA3EE2"/>
    <w:rsid w:val="00AA4380"/>
    <w:rsid w:val="00AA4F66"/>
    <w:rsid w:val="00AB4B04"/>
    <w:rsid w:val="00AB6291"/>
    <w:rsid w:val="00AB7018"/>
    <w:rsid w:val="00AB755C"/>
    <w:rsid w:val="00AD0BB1"/>
    <w:rsid w:val="00AD4131"/>
    <w:rsid w:val="00AE348C"/>
    <w:rsid w:val="00AE3ED3"/>
    <w:rsid w:val="00AF2C64"/>
    <w:rsid w:val="00AF677B"/>
    <w:rsid w:val="00B04C26"/>
    <w:rsid w:val="00B112A7"/>
    <w:rsid w:val="00B121AD"/>
    <w:rsid w:val="00B130F5"/>
    <w:rsid w:val="00B1326E"/>
    <w:rsid w:val="00B1412C"/>
    <w:rsid w:val="00B175BD"/>
    <w:rsid w:val="00B3249B"/>
    <w:rsid w:val="00B32E36"/>
    <w:rsid w:val="00B33057"/>
    <w:rsid w:val="00B34A45"/>
    <w:rsid w:val="00B368E9"/>
    <w:rsid w:val="00B36CBD"/>
    <w:rsid w:val="00B37EA4"/>
    <w:rsid w:val="00B41A8D"/>
    <w:rsid w:val="00B54A09"/>
    <w:rsid w:val="00B5636A"/>
    <w:rsid w:val="00B56684"/>
    <w:rsid w:val="00B62EE1"/>
    <w:rsid w:val="00B80C80"/>
    <w:rsid w:val="00B80DC4"/>
    <w:rsid w:val="00B828DC"/>
    <w:rsid w:val="00B84BDE"/>
    <w:rsid w:val="00B91127"/>
    <w:rsid w:val="00B95994"/>
    <w:rsid w:val="00B97AB2"/>
    <w:rsid w:val="00BC4936"/>
    <w:rsid w:val="00BC5570"/>
    <w:rsid w:val="00BC68CD"/>
    <w:rsid w:val="00BD0D2B"/>
    <w:rsid w:val="00BD3BEC"/>
    <w:rsid w:val="00BD7A78"/>
    <w:rsid w:val="00BE04F4"/>
    <w:rsid w:val="00BE479D"/>
    <w:rsid w:val="00BE6575"/>
    <w:rsid w:val="00BE6E49"/>
    <w:rsid w:val="00BE6E6D"/>
    <w:rsid w:val="00BF5906"/>
    <w:rsid w:val="00BF681B"/>
    <w:rsid w:val="00BF7092"/>
    <w:rsid w:val="00C02849"/>
    <w:rsid w:val="00C052C3"/>
    <w:rsid w:val="00C0786A"/>
    <w:rsid w:val="00C14476"/>
    <w:rsid w:val="00C148A0"/>
    <w:rsid w:val="00C17662"/>
    <w:rsid w:val="00C24E71"/>
    <w:rsid w:val="00C26B90"/>
    <w:rsid w:val="00C345CD"/>
    <w:rsid w:val="00C35074"/>
    <w:rsid w:val="00C408B8"/>
    <w:rsid w:val="00C423C5"/>
    <w:rsid w:val="00C424B8"/>
    <w:rsid w:val="00C437A0"/>
    <w:rsid w:val="00C453D3"/>
    <w:rsid w:val="00C53472"/>
    <w:rsid w:val="00C57B7A"/>
    <w:rsid w:val="00C6027E"/>
    <w:rsid w:val="00C60B89"/>
    <w:rsid w:val="00C64F37"/>
    <w:rsid w:val="00C66CCE"/>
    <w:rsid w:val="00C67D61"/>
    <w:rsid w:val="00C825EB"/>
    <w:rsid w:val="00C84999"/>
    <w:rsid w:val="00C92372"/>
    <w:rsid w:val="00C9465B"/>
    <w:rsid w:val="00C9765F"/>
    <w:rsid w:val="00CA1E21"/>
    <w:rsid w:val="00CA39B1"/>
    <w:rsid w:val="00CA5891"/>
    <w:rsid w:val="00CA5CC4"/>
    <w:rsid w:val="00CA61D3"/>
    <w:rsid w:val="00CB0D34"/>
    <w:rsid w:val="00CB2383"/>
    <w:rsid w:val="00CB5ED1"/>
    <w:rsid w:val="00CB6CA6"/>
    <w:rsid w:val="00CC6069"/>
    <w:rsid w:val="00CC6AD8"/>
    <w:rsid w:val="00CC6B02"/>
    <w:rsid w:val="00CD3529"/>
    <w:rsid w:val="00CD52AA"/>
    <w:rsid w:val="00CD629B"/>
    <w:rsid w:val="00CD65E9"/>
    <w:rsid w:val="00CE18F1"/>
    <w:rsid w:val="00CE2A14"/>
    <w:rsid w:val="00CF0A38"/>
    <w:rsid w:val="00CF346C"/>
    <w:rsid w:val="00D04E6E"/>
    <w:rsid w:val="00D1036C"/>
    <w:rsid w:val="00D12AD4"/>
    <w:rsid w:val="00D12AFB"/>
    <w:rsid w:val="00D1366A"/>
    <w:rsid w:val="00D1503C"/>
    <w:rsid w:val="00D21521"/>
    <w:rsid w:val="00D2323F"/>
    <w:rsid w:val="00D2507C"/>
    <w:rsid w:val="00D25994"/>
    <w:rsid w:val="00D27890"/>
    <w:rsid w:val="00D31FC0"/>
    <w:rsid w:val="00D33812"/>
    <w:rsid w:val="00D41937"/>
    <w:rsid w:val="00D4595A"/>
    <w:rsid w:val="00D50D8B"/>
    <w:rsid w:val="00D54863"/>
    <w:rsid w:val="00D60BBF"/>
    <w:rsid w:val="00D62DBE"/>
    <w:rsid w:val="00D62F0D"/>
    <w:rsid w:val="00D6375F"/>
    <w:rsid w:val="00D64181"/>
    <w:rsid w:val="00D64E54"/>
    <w:rsid w:val="00D67602"/>
    <w:rsid w:val="00D71346"/>
    <w:rsid w:val="00D819A3"/>
    <w:rsid w:val="00D830E6"/>
    <w:rsid w:val="00D87C38"/>
    <w:rsid w:val="00D87E68"/>
    <w:rsid w:val="00D94A43"/>
    <w:rsid w:val="00DA0FBF"/>
    <w:rsid w:val="00DA3BA5"/>
    <w:rsid w:val="00DA3D08"/>
    <w:rsid w:val="00DA4471"/>
    <w:rsid w:val="00DA7EEC"/>
    <w:rsid w:val="00DB08FA"/>
    <w:rsid w:val="00DB4269"/>
    <w:rsid w:val="00DB4EEC"/>
    <w:rsid w:val="00DB6F5C"/>
    <w:rsid w:val="00DC1F88"/>
    <w:rsid w:val="00DC61E1"/>
    <w:rsid w:val="00DC6743"/>
    <w:rsid w:val="00DD27F7"/>
    <w:rsid w:val="00DD4CED"/>
    <w:rsid w:val="00DE3D32"/>
    <w:rsid w:val="00DE5E15"/>
    <w:rsid w:val="00DE6F2C"/>
    <w:rsid w:val="00DF1AC7"/>
    <w:rsid w:val="00DF1EF7"/>
    <w:rsid w:val="00DF4473"/>
    <w:rsid w:val="00DF6F2D"/>
    <w:rsid w:val="00E003E7"/>
    <w:rsid w:val="00E01B5B"/>
    <w:rsid w:val="00E03870"/>
    <w:rsid w:val="00E058D6"/>
    <w:rsid w:val="00E11876"/>
    <w:rsid w:val="00E14876"/>
    <w:rsid w:val="00E26947"/>
    <w:rsid w:val="00E26F97"/>
    <w:rsid w:val="00E308F3"/>
    <w:rsid w:val="00E3390A"/>
    <w:rsid w:val="00E36FAF"/>
    <w:rsid w:val="00E4354B"/>
    <w:rsid w:val="00E55581"/>
    <w:rsid w:val="00E57F34"/>
    <w:rsid w:val="00E6249C"/>
    <w:rsid w:val="00E7098B"/>
    <w:rsid w:val="00E73CFC"/>
    <w:rsid w:val="00E86E47"/>
    <w:rsid w:val="00E90F07"/>
    <w:rsid w:val="00E9454E"/>
    <w:rsid w:val="00E9580B"/>
    <w:rsid w:val="00EA2A3C"/>
    <w:rsid w:val="00EB0106"/>
    <w:rsid w:val="00EC0369"/>
    <w:rsid w:val="00ED2213"/>
    <w:rsid w:val="00ED2611"/>
    <w:rsid w:val="00ED4A0E"/>
    <w:rsid w:val="00ED729F"/>
    <w:rsid w:val="00EE2DCF"/>
    <w:rsid w:val="00F00BAE"/>
    <w:rsid w:val="00F07280"/>
    <w:rsid w:val="00F0742B"/>
    <w:rsid w:val="00F11776"/>
    <w:rsid w:val="00F14D8C"/>
    <w:rsid w:val="00F16C24"/>
    <w:rsid w:val="00F226B2"/>
    <w:rsid w:val="00F23276"/>
    <w:rsid w:val="00F2586D"/>
    <w:rsid w:val="00F27A73"/>
    <w:rsid w:val="00F30A19"/>
    <w:rsid w:val="00F31BAB"/>
    <w:rsid w:val="00F34CB8"/>
    <w:rsid w:val="00F35848"/>
    <w:rsid w:val="00F35921"/>
    <w:rsid w:val="00F40139"/>
    <w:rsid w:val="00F54850"/>
    <w:rsid w:val="00F60E84"/>
    <w:rsid w:val="00F63D2D"/>
    <w:rsid w:val="00F73020"/>
    <w:rsid w:val="00F74816"/>
    <w:rsid w:val="00F75CA3"/>
    <w:rsid w:val="00F82EAD"/>
    <w:rsid w:val="00F94AD8"/>
    <w:rsid w:val="00F97771"/>
    <w:rsid w:val="00FA20AE"/>
    <w:rsid w:val="00FA2801"/>
    <w:rsid w:val="00FA4345"/>
    <w:rsid w:val="00FA4AAA"/>
    <w:rsid w:val="00FB03C9"/>
    <w:rsid w:val="00FB0FF8"/>
    <w:rsid w:val="00FB34E5"/>
    <w:rsid w:val="00FB5EA1"/>
    <w:rsid w:val="00FC3C44"/>
    <w:rsid w:val="00FC63F3"/>
    <w:rsid w:val="00FD1BAB"/>
    <w:rsid w:val="00FD31CF"/>
    <w:rsid w:val="00FD345D"/>
    <w:rsid w:val="00FD395D"/>
    <w:rsid w:val="00FE0A81"/>
    <w:rsid w:val="00FE6EF9"/>
    <w:rsid w:val="00FE7A2C"/>
    <w:rsid w:val="00FF0915"/>
    <w:rsid w:val="00FF2EF8"/>
    <w:rsid w:val="00FF7730"/>
    <w:rsid w:val="3EBBABD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,7.2pt,,7.2pt"/>
    </o:shapedefaults>
    <o:shapelayout v:ext="edit">
      <o:idmap v:ext="edit" data="2"/>
    </o:shapelayout>
  </w:shapeDefaults>
  <w:decimalSymbol w:val=","/>
  <w:listSeparator w:val=","/>
  <w14:docId w14:val="5CB225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nl-BE" w:eastAsia="nl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 w:uiPriority="61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4230"/>
    <w:rPr>
      <w:rFonts w:ascii="Calibri" w:hAnsi="Calibri"/>
      <w:sz w:val="22"/>
      <w:szCs w:val="24"/>
      <w:lang w:val="en-US" w:eastAsia="en-US"/>
    </w:rPr>
  </w:style>
  <w:style w:type="paragraph" w:styleId="Heading1">
    <w:name w:val="heading 1"/>
    <w:aliases w:val="h1"/>
    <w:basedOn w:val="Normal"/>
    <w:next w:val="Normal"/>
    <w:link w:val="Heading1Char"/>
    <w:qFormat/>
    <w:rsid w:val="00116930"/>
    <w:pPr>
      <w:keepNext/>
      <w:keepLines/>
      <w:numPr>
        <w:numId w:val="8"/>
      </w:numPr>
      <w:spacing w:before="360" w:after="240"/>
      <w:outlineLvl w:val="0"/>
    </w:pPr>
    <w:rPr>
      <w:rFonts w:ascii="Century Gothic" w:eastAsia="Times New Roman" w:hAnsi="Century Gothic"/>
      <w:b/>
      <w:bCs/>
      <w:color w:val="345A8A"/>
      <w:sz w:val="32"/>
      <w:szCs w:val="32"/>
    </w:rPr>
  </w:style>
  <w:style w:type="paragraph" w:styleId="Heading2">
    <w:name w:val="heading 2"/>
    <w:aliases w:val="h2,RFS 2,Project 2"/>
    <w:basedOn w:val="Normal"/>
    <w:next w:val="Normal"/>
    <w:link w:val="Heading2Char"/>
    <w:qFormat/>
    <w:rsid w:val="009B5047"/>
    <w:pPr>
      <w:keepNext/>
      <w:keepLines/>
      <w:numPr>
        <w:ilvl w:val="1"/>
        <w:numId w:val="8"/>
      </w:numPr>
      <w:spacing w:before="200" w:after="120"/>
      <w:outlineLvl w:val="1"/>
    </w:pPr>
    <w:rPr>
      <w:rFonts w:ascii="Century Gothic" w:eastAsia="Times New Roman" w:hAnsi="Century Gothic"/>
      <w:b/>
      <w:bCs/>
      <w:color w:val="4F81BD"/>
      <w:sz w:val="26"/>
      <w:szCs w:val="26"/>
    </w:rPr>
  </w:style>
  <w:style w:type="paragraph" w:styleId="Heading3">
    <w:name w:val="heading 3"/>
    <w:aliases w:val="h3"/>
    <w:basedOn w:val="Normal"/>
    <w:next w:val="Normal"/>
    <w:link w:val="Heading3Char"/>
    <w:qFormat/>
    <w:rsid w:val="009B5047"/>
    <w:pPr>
      <w:keepNext/>
      <w:keepLines/>
      <w:numPr>
        <w:ilvl w:val="2"/>
        <w:numId w:val="8"/>
      </w:numPr>
      <w:spacing w:before="200" w:after="120"/>
      <w:outlineLvl w:val="2"/>
    </w:pPr>
    <w:rPr>
      <w:rFonts w:eastAsia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rsid w:val="00F74816"/>
    <w:pPr>
      <w:keepNext/>
      <w:keepLines/>
      <w:numPr>
        <w:ilvl w:val="3"/>
        <w:numId w:val="20"/>
      </w:numPr>
      <w:spacing w:before="200"/>
      <w:outlineLvl w:val="3"/>
    </w:pPr>
    <w:rPr>
      <w:rFonts w:eastAsia="Times New Roman"/>
      <w:b/>
      <w:bCs/>
      <w:i/>
      <w:iCs/>
      <w:color w:val="4F81BD"/>
    </w:rPr>
  </w:style>
  <w:style w:type="paragraph" w:styleId="Heading50">
    <w:name w:val="heading 5"/>
    <w:aliases w:val="Block Label"/>
    <w:basedOn w:val="Normal"/>
    <w:link w:val="Heading5Char"/>
    <w:qFormat/>
    <w:rsid w:val="0006519B"/>
    <w:pPr>
      <w:tabs>
        <w:tab w:val="num" w:pos="1008"/>
      </w:tabs>
      <w:spacing w:after="120"/>
      <w:ind w:left="1008" w:hanging="1008"/>
      <w:outlineLvl w:val="4"/>
    </w:pPr>
    <w:rPr>
      <w:rFonts w:ascii="Arial" w:eastAsia="Times New Roman" w:hAnsi="Arial" w:cs="Arial"/>
      <w:szCs w:val="20"/>
      <w:lang w:val="nl-BE"/>
    </w:rPr>
  </w:style>
  <w:style w:type="paragraph" w:styleId="Heading6">
    <w:name w:val="heading 6"/>
    <w:basedOn w:val="Normal"/>
    <w:next w:val="Normal"/>
    <w:link w:val="Heading6Char"/>
    <w:qFormat/>
    <w:rsid w:val="0006519B"/>
    <w:pPr>
      <w:tabs>
        <w:tab w:val="num" w:pos="1152"/>
      </w:tabs>
      <w:spacing w:after="120"/>
      <w:ind w:left="1152" w:hanging="1152"/>
      <w:outlineLvl w:val="5"/>
    </w:pPr>
    <w:rPr>
      <w:rFonts w:ascii="Arial" w:eastAsia="Times New Roman" w:hAnsi="Arial" w:cs="Arial"/>
      <w:i/>
      <w:szCs w:val="20"/>
      <w:lang w:val="nl-BE"/>
    </w:rPr>
  </w:style>
  <w:style w:type="paragraph" w:styleId="Heading7">
    <w:name w:val="heading 7"/>
    <w:basedOn w:val="Normal"/>
    <w:next w:val="Normal"/>
    <w:link w:val="Heading7Char"/>
    <w:qFormat/>
    <w:rsid w:val="0006519B"/>
    <w:pPr>
      <w:tabs>
        <w:tab w:val="num" w:pos="1296"/>
      </w:tabs>
      <w:spacing w:after="120"/>
      <w:ind w:left="1296" w:hanging="1296"/>
      <w:outlineLvl w:val="6"/>
    </w:pPr>
    <w:rPr>
      <w:rFonts w:ascii="Arial" w:eastAsia="Times New Roman" w:hAnsi="Arial" w:cs="Arial"/>
      <w:i/>
      <w:sz w:val="20"/>
      <w:szCs w:val="20"/>
      <w:lang w:val="nl-BE"/>
    </w:rPr>
  </w:style>
  <w:style w:type="paragraph" w:styleId="Heading8">
    <w:name w:val="heading 8"/>
    <w:basedOn w:val="Normal"/>
    <w:next w:val="Normal"/>
    <w:link w:val="Heading8Char"/>
    <w:qFormat/>
    <w:rsid w:val="0006519B"/>
    <w:pPr>
      <w:tabs>
        <w:tab w:val="num" w:pos="1440"/>
      </w:tabs>
      <w:spacing w:after="120"/>
      <w:ind w:left="1440" w:hanging="1440"/>
      <w:outlineLvl w:val="7"/>
    </w:pPr>
    <w:rPr>
      <w:rFonts w:ascii="Arial" w:eastAsia="Times New Roman" w:hAnsi="Arial" w:cs="Arial"/>
      <w:i/>
      <w:sz w:val="20"/>
      <w:szCs w:val="20"/>
      <w:lang w:val="nl-BE"/>
    </w:rPr>
  </w:style>
  <w:style w:type="paragraph" w:styleId="Heading9">
    <w:name w:val="heading 9"/>
    <w:basedOn w:val="Normal"/>
    <w:next w:val="Normal"/>
    <w:link w:val="Heading9Char"/>
    <w:qFormat/>
    <w:rsid w:val="0006519B"/>
    <w:pPr>
      <w:tabs>
        <w:tab w:val="num" w:pos="1584"/>
      </w:tabs>
      <w:spacing w:after="120"/>
      <w:ind w:left="1584" w:hanging="1584"/>
      <w:outlineLvl w:val="8"/>
    </w:pPr>
    <w:rPr>
      <w:rFonts w:ascii="Arial" w:eastAsia="Times New Roman" w:hAnsi="Arial" w:cs="Arial"/>
      <w:i/>
      <w:sz w:val="20"/>
      <w:szCs w:val="20"/>
      <w:lang w:val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leurrijkelijst-accent11">
    <w:name w:val="Kleurrijke lijst - accent 11"/>
    <w:basedOn w:val="Normal"/>
    <w:uiPriority w:val="34"/>
    <w:qFormat/>
    <w:rsid w:val="00533D56"/>
    <w:pPr>
      <w:ind w:left="720"/>
      <w:contextualSpacing/>
    </w:pPr>
  </w:style>
  <w:style w:type="character" w:customStyle="1" w:styleId="Heading1Char">
    <w:name w:val="Heading 1 Char"/>
    <w:aliases w:val="h1 Char"/>
    <w:basedOn w:val="DefaultParagraphFont"/>
    <w:link w:val="Heading1"/>
    <w:rsid w:val="00116930"/>
    <w:rPr>
      <w:rFonts w:ascii="Century Gothic" w:eastAsia="Times New Roman" w:hAnsi="Century Gothic"/>
      <w:b/>
      <w:bCs/>
      <w:color w:val="345A8A"/>
      <w:sz w:val="32"/>
      <w:szCs w:val="32"/>
      <w:lang w:val="en-US" w:eastAsia="en-US"/>
    </w:rPr>
  </w:style>
  <w:style w:type="character" w:customStyle="1" w:styleId="Heading2Char">
    <w:name w:val="Heading 2 Char"/>
    <w:aliases w:val="h2 Char,RFS 2 Char,Project 2 Char"/>
    <w:basedOn w:val="DefaultParagraphFont"/>
    <w:link w:val="Heading2"/>
    <w:rsid w:val="009B5047"/>
    <w:rPr>
      <w:rFonts w:ascii="Century Gothic" w:eastAsia="Times New Roman" w:hAnsi="Century Gothic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aliases w:val="h3 Char"/>
    <w:basedOn w:val="DefaultParagraphFont"/>
    <w:link w:val="Heading3"/>
    <w:rsid w:val="009B5047"/>
    <w:rPr>
      <w:rFonts w:ascii="Calibri" w:eastAsia="Times New Roman" w:hAnsi="Calibri"/>
      <w:b/>
      <w:bCs/>
      <w:color w:val="4F81BD"/>
      <w:sz w:val="22"/>
      <w:szCs w:val="24"/>
      <w:lang w:val="en-US" w:eastAsia="en-US"/>
    </w:rPr>
  </w:style>
  <w:style w:type="paragraph" w:styleId="Header">
    <w:name w:val="header"/>
    <w:aliases w:val="Draft"/>
    <w:basedOn w:val="Normal"/>
    <w:link w:val="HeaderChar"/>
    <w:unhideWhenUsed/>
    <w:rsid w:val="000D4733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Draft Char"/>
    <w:basedOn w:val="DefaultParagraphFont"/>
    <w:link w:val="Header"/>
    <w:uiPriority w:val="99"/>
    <w:rsid w:val="000D4733"/>
  </w:style>
  <w:style w:type="paragraph" w:styleId="Footer">
    <w:name w:val="footer"/>
    <w:basedOn w:val="Normal"/>
    <w:link w:val="FooterChar"/>
    <w:uiPriority w:val="99"/>
    <w:unhideWhenUsed/>
    <w:rsid w:val="000D473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733"/>
  </w:style>
  <w:style w:type="table" w:styleId="TableGrid">
    <w:name w:val="Table Grid"/>
    <w:basedOn w:val="TableNormal"/>
    <w:uiPriority w:val="59"/>
    <w:rsid w:val="005647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1">
    <w:name w:val="toc 1"/>
    <w:basedOn w:val="Normal"/>
    <w:next w:val="Normal"/>
    <w:autoRedefine/>
    <w:uiPriority w:val="39"/>
    <w:rsid w:val="00063A43"/>
    <w:pPr>
      <w:tabs>
        <w:tab w:val="left" w:pos="410"/>
        <w:tab w:val="right" w:pos="8290"/>
      </w:tabs>
      <w:spacing w:before="240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rsid w:val="003C2493"/>
    <w:pPr>
      <w:spacing w:before="240"/>
    </w:pPr>
    <w:rPr>
      <w:b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3C2493"/>
    <w:pPr>
      <w:ind w:left="2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3C2493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rsid w:val="003C2493"/>
    <w:pPr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3C2493"/>
    <w:pPr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3C2493"/>
    <w:pPr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3C2493"/>
    <w:pPr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3C2493"/>
    <w:pPr>
      <w:ind w:left="1680"/>
    </w:pPr>
    <w:rPr>
      <w:sz w:val="20"/>
      <w:szCs w:val="20"/>
    </w:rPr>
  </w:style>
  <w:style w:type="character" w:styleId="PageNumber">
    <w:name w:val="page number"/>
    <w:basedOn w:val="DefaultParagraphFont"/>
    <w:rsid w:val="00C01262"/>
  </w:style>
  <w:style w:type="character" w:customStyle="1" w:styleId="Heading4Char">
    <w:name w:val="Heading 4 Char"/>
    <w:basedOn w:val="DefaultParagraphFont"/>
    <w:link w:val="Heading4"/>
    <w:rsid w:val="00F74816"/>
    <w:rPr>
      <w:rFonts w:ascii="Calibri" w:eastAsia="Times New Roman" w:hAnsi="Calibri"/>
      <w:b/>
      <w:bCs/>
      <w:i/>
      <w:iCs/>
      <w:color w:val="4F81BD"/>
      <w:sz w:val="22"/>
      <w:szCs w:val="24"/>
      <w:lang w:val="en-US" w:eastAsia="en-US"/>
    </w:rPr>
  </w:style>
  <w:style w:type="character" w:styleId="Hyperlink">
    <w:name w:val="Hyperlink"/>
    <w:basedOn w:val="DefaultParagraphFont"/>
    <w:uiPriority w:val="99"/>
    <w:rsid w:val="00B312BE"/>
    <w:rPr>
      <w:color w:val="0000D4"/>
      <w:u w:val="single"/>
    </w:rPr>
  </w:style>
  <w:style w:type="character" w:styleId="FollowedHyperlink">
    <w:name w:val="FollowedHyperlink"/>
    <w:basedOn w:val="DefaultParagraphFont"/>
    <w:uiPriority w:val="99"/>
    <w:rsid w:val="00B312BE"/>
    <w:rPr>
      <w:color w:val="993366"/>
      <w:u w:val="single"/>
    </w:rPr>
  </w:style>
  <w:style w:type="paragraph" w:customStyle="1" w:styleId="xl24">
    <w:name w:val="xl24"/>
    <w:basedOn w:val="Normal"/>
    <w:rsid w:val="00B312BE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Lines="1" w:afterLines="1"/>
      <w:textAlignment w:val="top"/>
    </w:pPr>
    <w:rPr>
      <w:sz w:val="20"/>
      <w:szCs w:val="20"/>
    </w:rPr>
  </w:style>
  <w:style w:type="paragraph" w:customStyle="1" w:styleId="xl25">
    <w:name w:val="xl25"/>
    <w:basedOn w:val="Normal"/>
    <w:rsid w:val="00B312BE"/>
    <w:pPr>
      <w:pBdr>
        <w:bottom w:val="single" w:sz="8" w:space="0" w:color="000000"/>
        <w:right w:val="single" w:sz="8" w:space="0" w:color="000000"/>
      </w:pBdr>
      <w:spacing w:beforeLines="1" w:afterLines="1"/>
      <w:textAlignment w:val="top"/>
    </w:pPr>
    <w:rPr>
      <w:sz w:val="20"/>
      <w:szCs w:val="20"/>
    </w:rPr>
  </w:style>
  <w:style w:type="paragraph" w:styleId="DocumentMap">
    <w:name w:val="Document Map"/>
    <w:basedOn w:val="Normal"/>
    <w:link w:val="DocumentMapChar"/>
    <w:rsid w:val="001B113E"/>
    <w:rPr>
      <w:rFonts w:ascii="Lucida Grande" w:hAnsi="Lucida Grande"/>
      <w:sz w:val="24"/>
    </w:rPr>
  </w:style>
  <w:style w:type="character" w:customStyle="1" w:styleId="DocumentMapChar">
    <w:name w:val="Document Map Char"/>
    <w:basedOn w:val="DefaultParagraphFont"/>
    <w:link w:val="DocumentMap"/>
    <w:rsid w:val="001B113E"/>
    <w:rPr>
      <w:rFonts w:ascii="Lucida Grande" w:hAnsi="Lucida Grande"/>
    </w:rPr>
  </w:style>
  <w:style w:type="table" w:customStyle="1" w:styleId="Duidelijkcitaat1">
    <w:name w:val="Duidelijk citaat1"/>
    <w:basedOn w:val="TableNormal"/>
    <w:uiPriority w:val="60"/>
    <w:qFormat/>
    <w:rsid w:val="00BC14E0"/>
    <w:rPr>
      <w:rFonts w:eastAsia="Times New Roman"/>
      <w:color w:val="365F91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BodyText2">
    <w:name w:val="Body Text 2"/>
    <w:basedOn w:val="Normal"/>
    <w:link w:val="BodyText2Char"/>
    <w:rsid w:val="001D18AB"/>
    <w:pPr>
      <w:spacing w:after="120"/>
    </w:pPr>
    <w:rPr>
      <w:rFonts w:ascii="Arial" w:eastAsia="Times New Roman" w:hAnsi="Arial" w:cs="Arial"/>
      <w:szCs w:val="20"/>
      <w:lang w:val="nl-BE"/>
    </w:rPr>
  </w:style>
  <w:style w:type="character" w:customStyle="1" w:styleId="BodyText2Char">
    <w:name w:val="Body Text 2 Char"/>
    <w:basedOn w:val="DefaultParagraphFont"/>
    <w:link w:val="BodyText2"/>
    <w:rsid w:val="001D18AB"/>
    <w:rPr>
      <w:rFonts w:ascii="Arial" w:eastAsia="Times New Roman" w:hAnsi="Arial" w:cs="Arial"/>
      <w:sz w:val="22"/>
      <w:szCs w:val="20"/>
      <w:lang w:val="nl-BE"/>
    </w:rPr>
  </w:style>
  <w:style w:type="paragraph" w:styleId="CommentText">
    <w:name w:val="annotation text"/>
    <w:basedOn w:val="Normal"/>
    <w:link w:val="CommentTextChar"/>
    <w:rsid w:val="001D18AB"/>
    <w:pPr>
      <w:suppressAutoHyphens/>
      <w:spacing w:before="120"/>
    </w:pPr>
    <w:rPr>
      <w:rFonts w:ascii="Arial" w:eastAsia="Times New Roman" w:hAnsi="Arial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rsid w:val="001D18AB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5Char">
    <w:name w:val="Heading 5 Char"/>
    <w:aliases w:val="Block Label Char"/>
    <w:basedOn w:val="DefaultParagraphFont"/>
    <w:link w:val="Heading50"/>
    <w:rsid w:val="0006519B"/>
    <w:rPr>
      <w:rFonts w:ascii="Arial" w:eastAsia="Times New Roman" w:hAnsi="Arial" w:cs="Arial"/>
      <w:sz w:val="22"/>
      <w:szCs w:val="20"/>
      <w:lang w:val="nl-BE"/>
    </w:rPr>
  </w:style>
  <w:style w:type="character" w:customStyle="1" w:styleId="Heading6Char">
    <w:name w:val="Heading 6 Char"/>
    <w:basedOn w:val="DefaultParagraphFont"/>
    <w:link w:val="Heading6"/>
    <w:rsid w:val="0006519B"/>
    <w:rPr>
      <w:rFonts w:ascii="Arial" w:eastAsia="Times New Roman" w:hAnsi="Arial" w:cs="Arial"/>
      <w:i/>
      <w:sz w:val="22"/>
      <w:szCs w:val="20"/>
      <w:lang w:val="nl-BE"/>
    </w:rPr>
  </w:style>
  <w:style w:type="character" w:customStyle="1" w:styleId="Heading7Char">
    <w:name w:val="Heading 7 Char"/>
    <w:basedOn w:val="DefaultParagraphFont"/>
    <w:link w:val="Heading7"/>
    <w:rsid w:val="0006519B"/>
    <w:rPr>
      <w:rFonts w:ascii="Arial" w:eastAsia="Times New Roman" w:hAnsi="Arial" w:cs="Arial"/>
      <w:i/>
      <w:sz w:val="20"/>
      <w:szCs w:val="20"/>
      <w:lang w:val="nl-BE"/>
    </w:rPr>
  </w:style>
  <w:style w:type="character" w:customStyle="1" w:styleId="Heading8Char">
    <w:name w:val="Heading 8 Char"/>
    <w:basedOn w:val="DefaultParagraphFont"/>
    <w:link w:val="Heading8"/>
    <w:rsid w:val="0006519B"/>
    <w:rPr>
      <w:rFonts w:ascii="Arial" w:eastAsia="Times New Roman" w:hAnsi="Arial" w:cs="Arial"/>
      <w:i/>
      <w:sz w:val="20"/>
      <w:szCs w:val="20"/>
      <w:lang w:val="nl-BE"/>
    </w:rPr>
  </w:style>
  <w:style w:type="character" w:customStyle="1" w:styleId="Heading9Char">
    <w:name w:val="Heading 9 Char"/>
    <w:basedOn w:val="DefaultParagraphFont"/>
    <w:link w:val="Heading9"/>
    <w:rsid w:val="0006519B"/>
    <w:rPr>
      <w:rFonts w:ascii="Arial" w:eastAsia="Times New Roman" w:hAnsi="Arial" w:cs="Arial"/>
      <w:i/>
      <w:sz w:val="20"/>
      <w:szCs w:val="20"/>
      <w:lang w:val="nl-BE"/>
    </w:rPr>
  </w:style>
  <w:style w:type="paragraph" w:styleId="Title">
    <w:name w:val="Title"/>
    <w:basedOn w:val="Normal"/>
    <w:link w:val="TitleChar"/>
    <w:qFormat/>
    <w:rsid w:val="006B5DE3"/>
    <w:pPr>
      <w:jc w:val="center"/>
    </w:pPr>
    <w:rPr>
      <w:rFonts w:ascii="Century Gothic" w:hAnsi="Century Gothic"/>
      <w:noProof/>
      <w:color w:val="1F497D" w:themeColor="text2"/>
      <w:sz w:val="36"/>
    </w:rPr>
  </w:style>
  <w:style w:type="character" w:customStyle="1" w:styleId="TitleChar">
    <w:name w:val="Title Char"/>
    <w:basedOn w:val="DefaultParagraphFont"/>
    <w:link w:val="Title"/>
    <w:rsid w:val="006B5DE3"/>
    <w:rPr>
      <w:rFonts w:ascii="Century Gothic" w:hAnsi="Century Gothic"/>
      <w:noProof/>
      <w:color w:val="1F497D" w:themeColor="text2"/>
      <w:sz w:val="36"/>
      <w:szCs w:val="24"/>
      <w:lang w:val="en-US" w:eastAsia="en-US"/>
    </w:rPr>
  </w:style>
  <w:style w:type="paragraph" w:customStyle="1" w:styleId="Bullet2">
    <w:name w:val="Bullet 2"/>
    <w:aliases w:val="b2"/>
    <w:basedOn w:val="Bullet1"/>
    <w:rsid w:val="0006519B"/>
    <w:pPr>
      <w:tabs>
        <w:tab w:val="num" w:pos="0"/>
      </w:tabs>
      <w:ind w:left="2160"/>
    </w:pPr>
  </w:style>
  <w:style w:type="paragraph" w:customStyle="1" w:styleId="Bullet1">
    <w:name w:val="Bullet 1"/>
    <w:aliases w:val="b1"/>
    <w:basedOn w:val="Normal"/>
    <w:rsid w:val="0006519B"/>
    <w:pPr>
      <w:spacing w:after="180"/>
      <w:ind w:left="1800" w:hanging="360"/>
    </w:pPr>
    <w:rPr>
      <w:rFonts w:ascii="Arial" w:eastAsia="Times New Roman" w:hAnsi="Arial" w:cs="Arial"/>
      <w:szCs w:val="20"/>
      <w:lang w:val="nl-BE"/>
    </w:rPr>
  </w:style>
  <w:style w:type="paragraph" w:customStyle="1" w:styleId="Table">
    <w:name w:val="Table"/>
    <w:basedOn w:val="Normal"/>
    <w:rsid w:val="0006519B"/>
    <w:pPr>
      <w:framePr w:hSpace="187" w:wrap="around" w:vAnchor="text" w:hAnchor="text" w:y="1"/>
    </w:pPr>
    <w:rPr>
      <w:rFonts w:ascii="Arial" w:eastAsia="Times New Roman" w:hAnsi="Arial" w:cs="Arial"/>
      <w:szCs w:val="20"/>
      <w:lang w:val="nl-BE"/>
    </w:rPr>
  </w:style>
  <w:style w:type="paragraph" w:customStyle="1" w:styleId="tablehead">
    <w:name w:val="tablehead"/>
    <w:aliases w:val="th"/>
    <w:basedOn w:val="Normal"/>
    <w:next w:val="Normal"/>
    <w:rsid w:val="0006519B"/>
    <w:pPr>
      <w:keepNext/>
      <w:spacing w:before="80" w:after="80"/>
      <w:jc w:val="center"/>
    </w:pPr>
    <w:rPr>
      <w:rFonts w:ascii="Arial" w:eastAsia="Times New Roman" w:hAnsi="Arial" w:cs="Arial"/>
      <w:b/>
      <w:sz w:val="16"/>
      <w:szCs w:val="20"/>
      <w:lang w:val="nl-BE"/>
    </w:rPr>
  </w:style>
  <w:style w:type="paragraph" w:customStyle="1" w:styleId="tabletext">
    <w:name w:val="tabletext"/>
    <w:aliases w:val="tt"/>
    <w:basedOn w:val="Normal"/>
    <w:rsid w:val="0006519B"/>
    <w:pPr>
      <w:spacing w:before="40" w:after="40"/>
    </w:pPr>
    <w:rPr>
      <w:rFonts w:ascii="Arial" w:eastAsia="Times New Roman" w:hAnsi="Arial" w:cs="Arial"/>
      <w:sz w:val="16"/>
      <w:szCs w:val="20"/>
      <w:lang w:val="nl-BE"/>
    </w:rPr>
  </w:style>
  <w:style w:type="paragraph" w:customStyle="1" w:styleId="Heading41">
    <w:name w:val="Heading 41"/>
    <w:aliases w:val="h4,heading 4"/>
    <w:basedOn w:val="Heading4"/>
    <w:next w:val="Normal"/>
    <w:rsid w:val="0006519B"/>
    <w:pPr>
      <w:keepNext w:val="0"/>
      <w:keepLines w:val="0"/>
      <w:spacing w:before="120" w:after="120"/>
      <w:ind w:left="1418"/>
    </w:pPr>
    <w:rPr>
      <w:rFonts w:ascii="Arial" w:hAnsi="Arial" w:cs="Arial"/>
      <w:bCs w:val="0"/>
      <w:iCs w:val="0"/>
      <w:color w:val="auto"/>
      <w:szCs w:val="20"/>
      <w:lang w:val="nl-BE"/>
    </w:rPr>
  </w:style>
  <w:style w:type="paragraph" w:styleId="ListBullet3">
    <w:name w:val="List Bullet 3"/>
    <w:basedOn w:val="ListBullet"/>
    <w:autoRedefine/>
    <w:rsid w:val="0006519B"/>
    <w:pPr>
      <w:tabs>
        <w:tab w:val="clear" w:pos="360"/>
      </w:tabs>
      <w:ind w:left="1886" w:hanging="288"/>
    </w:pPr>
  </w:style>
  <w:style w:type="paragraph" w:styleId="ListBullet">
    <w:name w:val="List Bullet"/>
    <w:basedOn w:val="List"/>
    <w:autoRedefine/>
    <w:rsid w:val="0006519B"/>
    <w:pPr>
      <w:tabs>
        <w:tab w:val="num" w:pos="360"/>
      </w:tabs>
      <w:ind w:right="720"/>
    </w:pPr>
  </w:style>
  <w:style w:type="paragraph" w:styleId="List">
    <w:name w:val="List"/>
    <w:basedOn w:val="Normal"/>
    <w:rsid w:val="0006519B"/>
    <w:pPr>
      <w:spacing w:after="240" w:line="240" w:lineRule="atLeast"/>
      <w:ind w:left="360" w:hanging="360"/>
      <w:jc w:val="both"/>
    </w:pPr>
    <w:rPr>
      <w:rFonts w:ascii="Garamond" w:eastAsia="Times New Roman" w:hAnsi="Garamond" w:cs="Arial"/>
      <w:szCs w:val="20"/>
      <w:lang w:val="nl-BE"/>
    </w:rPr>
  </w:style>
  <w:style w:type="paragraph" w:customStyle="1" w:styleId="Bullet">
    <w:name w:val="Bullet"/>
    <w:basedOn w:val="Normal"/>
    <w:rsid w:val="0006519B"/>
    <w:pPr>
      <w:spacing w:after="120"/>
      <w:ind w:left="1350" w:hanging="288"/>
    </w:pPr>
    <w:rPr>
      <w:rFonts w:ascii="Arial" w:eastAsia="Times New Roman" w:hAnsi="Arial" w:cs="Arial"/>
      <w:sz w:val="20"/>
      <w:szCs w:val="20"/>
      <w:lang w:val="nl-BE"/>
    </w:rPr>
  </w:style>
  <w:style w:type="paragraph" w:styleId="BodyTextIndent">
    <w:name w:val="Body Text Indent"/>
    <w:basedOn w:val="Normal"/>
    <w:link w:val="BodyTextIndentChar"/>
    <w:rsid w:val="0006519B"/>
    <w:pPr>
      <w:ind w:left="720"/>
    </w:pPr>
    <w:rPr>
      <w:rFonts w:ascii="Arial" w:eastAsia="Times New Roman" w:hAnsi="Arial" w:cs="Arial"/>
      <w:sz w:val="24"/>
      <w:szCs w:val="20"/>
      <w:lang w:val="nl-BE"/>
    </w:rPr>
  </w:style>
  <w:style w:type="character" w:customStyle="1" w:styleId="BodyTextIndentChar">
    <w:name w:val="Body Text Indent Char"/>
    <w:basedOn w:val="DefaultParagraphFont"/>
    <w:link w:val="BodyTextIndent"/>
    <w:rsid w:val="0006519B"/>
    <w:rPr>
      <w:rFonts w:ascii="Arial" w:eastAsia="Times New Roman" w:hAnsi="Arial" w:cs="Arial"/>
      <w:szCs w:val="20"/>
      <w:lang w:val="nl-BE"/>
    </w:rPr>
  </w:style>
  <w:style w:type="paragraph" w:styleId="BodyTextIndent2">
    <w:name w:val="Body Text Indent 2"/>
    <w:basedOn w:val="Normal"/>
    <w:link w:val="BodyTextIndent2Char"/>
    <w:rsid w:val="0006519B"/>
    <w:pPr>
      <w:spacing w:after="120"/>
      <w:ind w:left="360"/>
    </w:pPr>
    <w:rPr>
      <w:rFonts w:ascii="Arial" w:eastAsia="Times New Roman" w:hAnsi="Arial" w:cs="Arial"/>
      <w:szCs w:val="20"/>
      <w:lang w:val="nl-BE"/>
    </w:rPr>
  </w:style>
  <w:style w:type="character" w:customStyle="1" w:styleId="BodyTextIndent2Char">
    <w:name w:val="Body Text Indent 2 Char"/>
    <w:basedOn w:val="DefaultParagraphFont"/>
    <w:link w:val="BodyTextIndent2"/>
    <w:rsid w:val="0006519B"/>
    <w:rPr>
      <w:rFonts w:ascii="Arial" w:eastAsia="Times New Roman" w:hAnsi="Arial" w:cs="Arial"/>
      <w:sz w:val="22"/>
      <w:szCs w:val="20"/>
      <w:lang w:val="nl-BE"/>
    </w:rPr>
  </w:style>
  <w:style w:type="paragraph" w:styleId="NormalWeb">
    <w:name w:val="Normal (Web)"/>
    <w:basedOn w:val="Normal"/>
    <w:rsid w:val="0006519B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val="nl-BE"/>
    </w:rPr>
  </w:style>
  <w:style w:type="paragraph" w:styleId="BodyTextIndent3">
    <w:name w:val="Body Text Indent 3"/>
    <w:basedOn w:val="Normal"/>
    <w:link w:val="BodyTextIndent3Char"/>
    <w:rsid w:val="0006519B"/>
    <w:pPr>
      <w:spacing w:after="120"/>
      <w:ind w:left="720"/>
      <w:jc w:val="both"/>
    </w:pPr>
    <w:rPr>
      <w:rFonts w:ascii="Arial" w:eastAsia="Times New Roman" w:hAnsi="Arial" w:cs="Arial"/>
      <w:szCs w:val="20"/>
      <w:lang w:val="nl-BE"/>
    </w:rPr>
  </w:style>
  <w:style w:type="character" w:customStyle="1" w:styleId="BodyTextIndent3Char">
    <w:name w:val="Body Text Indent 3 Char"/>
    <w:basedOn w:val="DefaultParagraphFont"/>
    <w:link w:val="BodyTextIndent3"/>
    <w:rsid w:val="0006519B"/>
    <w:rPr>
      <w:rFonts w:ascii="Arial" w:eastAsia="Times New Roman" w:hAnsi="Arial" w:cs="Arial"/>
      <w:sz w:val="22"/>
      <w:szCs w:val="20"/>
      <w:lang w:val="nl-BE"/>
    </w:rPr>
  </w:style>
  <w:style w:type="paragraph" w:styleId="Index1">
    <w:name w:val="index 1"/>
    <w:basedOn w:val="Normal"/>
    <w:next w:val="Normal"/>
    <w:autoRedefine/>
    <w:rsid w:val="0006519B"/>
    <w:pPr>
      <w:spacing w:after="120"/>
      <w:ind w:left="220" w:hanging="220"/>
    </w:pPr>
    <w:rPr>
      <w:rFonts w:ascii="Arial" w:eastAsia="Times New Roman" w:hAnsi="Arial" w:cs="Arial"/>
      <w:szCs w:val="20"/>
      <w:lang w:val="nl-BE"/>
    </w:rPr>
  </w:style>
  <w:style w:type="paragraph" w:styleId="Index2">
    <w:name w:val="index 2"/>
    <w:basedOn w:val="Normal"/>
    <w:next w:val="Normal"/>
    <w:autoRedefine/>
    <w:rsid w:val="0006519B"/>
    <w:pPr>
      <w:spacing w:after="120"/>
      <w:ind w:left="440" w:hanging="220"/>
    </w:pPr>
    <w:rPr>
      <w:rFonts w:ascii="Arial" w:eastAsia="Times New Roman" w:hAnsi="Arial" w:cs="Arial"/>
      <w:szCs w:val="20"/>
      <w:lang w:val="nl-BE"/>
    </w:rPr>
  </w:style>
  <w:style w:type="paragraph" w:styleId="Index3">
    <w:name w:val="index 3"/>
    <w:basedOn w:val="Normal"/>
    <w:next w:val="Normal"/>
    <w:autoRedefine/>
    <w:rsid w:val="0006519B"/>
    <w:pPr>
      <w:spacing w:after="120"/>
      <w:ind w:left="660" w:hanging="220"/>
    </w:pPr>
    <w:rPr>
      <w:rFonts w:ascii="Arial" w:eastAsia="Times New Roman" w:hAnsi="Arial" w:cs="Arial"/>
      <w:szCs w:val="20"/>
      <w:lang w:val="nl-BE"/>
    </w:rPr>
  </w:style>
  <w:style w:type="paragraph" w:styleId="Index4">
    <w:name w:val="index 4"/>
    <w:basedOn w:val="Normal"/>
    <w:next w:val="Normal"/>
    <w:autoRedefine/>
    <w:rsid w:val="0006519B"/>
    <w:pPr>
      <w:spacing w:after="120"/>
      <w:ind w:left="880" w:hanging="220"/>
    </w:pPr>
    <w:rPr>
      <w:rFonts w:ascii="Arial" w:eastAsia="Times New Roman" w:hAnsi="Arial" w:cs="Arial"/>
      <w:szCs w:val="20"/>
      <w:lang w:val="nl-BE"/>
    </w:rPr>
  </w:style>
  <w:style w:type="paragraph" w:styleId="Index5">
    <w:name w:val="index 5"/>
    <w:basedOn w:val="Normal"/>
    <w:next w:val="Normal"/>
    <w:autoRedefine/>
    <w:rsid w:val="0006519B"/>
    <w:pPr>
      <w:spacing w:after="120"/>
      <w:ind w:left="1100" w:hanging="220"/>
    </w:pPr>
    <w:rPr>
      <w:rFonts w:ascii="Arial" w:eastAsia="Times New Roman" w:hAnsi="Arial" w:cs="Arial"/>
      <w:szCs w:val="20"/>
      <w:lang w:val="nl-BE"/>
    </w:rPr>
  </w:style>
  <w:style w:type="paragraph" w:styleId="Index6">
    <w:name w:val="index 6"/>
    <w:basedOn w:val="Normal"/>
    <w:next w:val="Normal"/>
    <w:autoRedefine/>
    <w:rsid w:val="0006519B"/>
    <w:pPr>
      <w:spacing w:after="120"/>
      <w:ind w:left="1320" w:hanging="220"/>
    </w:pPr>
    <w:rPr>
      <w:rFonts w:ascii="Arial" w:eastAsia="Times New Roman" w:hAnsi="Arial" w:cs="Arial"/>
      <w:szCs w:val="20"/>
      <w:lang w:val="nl-BE"/>
    </w:rPr>
  </w:style>
  <w:style w:type="paragraph" w:styleId="Index7">
    <w:name w:val="index 7"/>
    <w:basedOn w:val="Normal"/>
    <w:next w:val="Normal"/>
    <w:autoRedefine/>
    <w:rsid w:val="0006519B"/>
    <w:pPr>
      <w:spacing w:after="120"/>
      <w:ind w:left="1540" w:hanging="220"/>
    </w:pPr>
    <w:rPr>
      <w:rFonts w:ascii="Arial" w:eastAsia="Times New Roman" w:hAnsi="Arial" w:cs="Arial"/>
      <w:szCs w:val="20"/>
      <w:lang w:val="nl-BE"/>
    </w:rPr>
  </w:style>
  <w:style w:type="paragraph" w:styleId="Index8">
    <w:name w:val="index 8"/>
    <w:basedOn w:val="Normal"/>
    <w:next w:val="Normal"/>
    <w:autoRedefine/>
    <w:rsid w:val="0006519B"/>
    <w:pPr>
      <w:spacing w:after="120"/>
      <w:ind w:left="1760" w:hanging="220"/>
    </w:pPr>
    <w:rPr>
      <w:rFonts w:ascii="Arial" w:eastAsia="Times New Roman" w:hAnsi="Arial" w:cs="Arial"/>
      <w:szCs w:val="20"/>
      <w:lang w:val="nl-BE"/>
    </w:rPr>
  </w:style>
  <w:style w:type="paragraph" w:styleId="Index9">
    <w:name w:val="index 9"/>
    <w:basedOn w:val="Normal"/>
    <w:next w:val="Normal"/>
    <w:autoRedefine/>
    <w:rsid w:val="0006519B"/>
    <w:pPr>
      <w:spacing w:after="120"/>
      <w:ind w:left="1980" w:hanging="220"/>
    </w:pPr>
    <w:rPr>
      <w:rFonts w:ascii="Arial" w:eastAsia="Times New Roman" w:hAnsi="Arial" w:cs="Arial"/>
      <w:szCs w:val="20"/>
      <w:lang w:val="nl-BE"/>
    </w:rPr>
  </w:style>
  <w:style w:type="paragraph" w:styleId="IndexHeading">
    <w:name w:val="index heading"/>
    <w:basedOn w:val="Normal"/>
    <w:next w:val="Index1"/>
    <w:rsid w:val="0006519B"/>
    <w:pPr>
      <w:spacing w:after="120"/>
    </w:pPr>
    <w:rPr>
      <w:rFonts w:ascii="Arial" w:eastAsia="Times New Roman" w:hAnsi="Arial" w:cs="Arial"/>
      <w:szCs w:val="20"/>
      <w:lang w:val="nl-BE"/>
    </w:rPr>
  </w:style>
  <w:style w:type="paragraph" w:customStyle="1" w:styleId="NormalSpaced">
    <w:name w:val="Normal Spaced"/>
    <w:basedOn w:val="Normal"/>
    <w:rsid w:val="0006519B"/>
    <w:pPr>
      <w:spacing w:after="240"/>
      <w:jc w:val="both"/>
    </w:pPr>
    <w:rPr>
      <w:rFonts w:ascii="Arial" w:eastAsia="Times New Roman" w:hAnsi="Arial" w:cs="Arial"/>
      <w:sz w:val="24"/>
      <w:szCs w:val="20"/>
      <w:lang w:val="en-GB"/>
    </w:rPr>
  </w:style>
  <w:style w:type="paragraph" w:customStyle="1" w:styleId="TitleBar">
    <w:name w:val="Title Bar"/>
    <w:basedOn w:val="Normal"/>
    <w:rsid w:val="0006519B"/>
    <w:pPr>
      <w:keepNext/>
      <w:pageBreakBefore/>
      <w:shd w:val="solid" w:color="auto" w:fill="auto"/>
      <w:spacing w:before="1680"/>
      <w:ind w:left="2160" w:right="720"/>
    </w:pPr>
    <w:rPr>
      <w:rFonts w:ascii="Times New Roman" w:eastAsia="Times New Roman" w:hAnsi="Times New Roman" w:cs="Arial"/>
      <w:sz w:val="48"/>
      <w:szCs w:val="20"/>
      <w:lang w:val="nl-BE" w:eastAsia="ja-JP"/>
    </w:rPr>
  </w:style>
  <w:style w:type="character" w:customStyle="1" w:styleId="HighlightedVariable">
    <w:name w:val="Highlighted Variable"/>
    <w:basedOn w:val="DefaultParagraphFont"/>
    <w:rsid w:val="0006519B"/>
    <w:rPr>
      <w:color w:val="0000FF"/>
    </w:rPr>
  </w:style>
  <w:style w:type="paragraph" w:customStyle="1" w:styleId="Bodytext">
    <w:name w:val="Bodytext"/>
    <w:aliases w:val="bt"/>
    <w:basedOn w:val="Normal"/>
    <w:rsid w:val="0006519B"/>
    <w:pPr>
      <w:spacing w:after="180"/>
      <w:ind w:left="288"/>
    </w:pPr>
    <w:rPr>
      <w:rFonts w:ascii="Times New Roman" w:eastAsia="Times New Roman" w:hAnsi="Times New Roman"/>
      <w:szCs w:val="20"/>
      <w:lang w:val="nl-BE"/>
    </w:rPr>
  </w:style>
  <w:style w:type="paragraph" w:styleId="BalloonText">
    <w:name w:val="Balloon Text"/>
    <w:basedOn w:val="Normal"/>
    <w:link w:val="BalloonTextChar"/>
    <w:rsid w:val="0006519B"/>
    <w:pPr>
      <w:spacing w:after="120"/>
    </w:pPr>
    <w:rPr>
      <w:rFonts w:ascii="Tahoma" w:eastAsia="Times New Roman" w:hAnsi="Tahoma" w:cs="Arial"/>
      <w:sz w:val="16"/>
      <w:szCs w:val="16"/>
      <w:lang w:val="nl-BE"/>
    </w:rPr>
  </w:style>
  <w:style w:type="character" w:customStyle="1" w:styleId="BalloonTextChar">
    <w:name w:val="Balloon Text Char"/>
    <w:basedOn w:val="DefaultParagraphFont"/>
    <w:link w:val="BalloonText"/>
    <w:rsid w:val="0006519B"/>
    <w:rPr>
      <w:rFonts w:ascii="Tahoma" w:eastAsia="Times New Roman" w:hAnsi="Tahoma" w:cs="Arial"/>
      <w:sz w:val="16"/>
      <w:szCs w:val="16"/>
      <w:lang w:val="nl-BE"/>
    </w:rPr>
  </w:style>
  <w:style w:type="paragraph" w:customStyle="1" w:styleId="Dochelp">
    <w:name w:val="Doc_help"/>
    <w:basedOn w:val="Normal"/>
    <w:next w:val="Normal"/>
    <w:autoRedefine/>
    <w:rsid w:val="0006519B"/>
    <w:pPr>
      <w:shd w:val="pct5" w:color="auto" w:fill="auto"/>
    </w:pPr>
    <w:rPr>
      <w:rFonts w:ascii="Arial" w:eastAsia="Times New Roman" w:hAnsi="Arial" w:cs="Arial"/>
      <w:i/>
      <w:iCs/>
      <w:color w:val="0000FF"/>
      <w:szCs w:val="22"/>
      <w:lang w:val="en-GB"/>
    </w:rPr>
  </w:style>
  <w:style w:type="paragraph" w:customStyle="1" w:styleId="Text">
    <w:name w:val="Text"/>
    <w:basedOn w:val="Normal"/>
    <w:rsid w:val="0006519B"/>
    <w:pPr>
      <w:spacing w:after="120"/>
      <w:jc w:val="both"/>
    </w:pPr>
    <w:rPr>
      <w:rFonts w:ascii="Imago" w:eastAsia="Times New Roman" w:hAnsi="Imago"/>
      <w:szCs w:val="22"/>
      <w:lang w:val="nl-BE"/>
    </w:rPr>
  </w:style>
  <w:style w:type="paragraph" w:customStyle="1" w:styleId="TableText0">
    <w:name w:val="Table Text"/>
    <w:basedOn w:val="Normal"/>
    <w:rsid w:val="0006519B"/>
    <w:pPr>
      <w:spacing w:before="60" w:after="60"/>
    </w:pPr>
    <w:rPr>
      <w:rFonts w:ascii="Times New Roman" w:eastAsia="Times New Roman" w:hAnsi="Times New Roman"/>
      <w:i/>
      <w:iCs/>
      <w:sz w:val="24"/>
      <w:lang w:val="nl-BE"/>
    </w:rPr>
  </w:style>
  <w:style w:type="paragraph" w:customStyle="1" w:styleId="BodyTextAfterHeading2">
    <w:name w:val="Body Text After Heading 2"/>
    <w:basedOn w:val="Normal"/>
    <w:rsid w:val="0006519B"/>
    <w:pPr>
      <w:spacing w:before="120"/>
      <w:ind w:left="1021"/>
    </w:pPr>
    <w:rPr>
      <w:rFonts w:ascii="Times New Roman" w:eastAsia="Times New Roman" w:hAnsi="Times New Roman"/>
      <w:sz w:val="20"/>
      <w:szCs w:val="20"/>
      <w:lang w:val="en-GB"/>
    </w:rPr>
  </w:style>
  <w:style w:type="paragraph" w:customStyle="1" w:styleId="TableHeading2">
    <w:name w:val="Table Heading 2"/>
    <w:basedOn w:val="Normal"/>
    <w:rsid w:val="0006519B"/>
    <w:pPr>
      <w:spacing w:before="60" w:after="60"/>
      <w:jc w:val="center"/>
    </w:pPr>
    <w:rPr>
      <w:rFonts w:ascii="Times New Roman" w:eastAsia="Times New Roman" w:hAnsi="Times New Roman"/>
      <w:b/>
      <w:bCs/>
      <w:sz w:val="20"/>
      <w:szCs w:val="20"/>
      <w:lang w:val="en-GB"/>
    </w:rPr>
  </w:style>
  <w:style w:type="paragraph" w:customStyle="1" w:styleId="Screen">
    <w:name w:val="Screen"/>
    <w:basedOn w:val="Normal"/>
    <w:rsid w:val="0006519B"/>
    <w:pPr>
      <w:keepNext/>
      <w:keepLines/>
      <w:jc w:val="both"/>
    </w:pPr>
    <w:rPr>
      <w:rFonts w:ascii="Courier New" w:eastAsia="Times New Roman" w:hAnsi="Courier New" w:cs="Courier New"/>
      <w:i/>
      <w:iCs/>
      <w:sz w:val="16"/>
      <w:szCs w:val="16"/>
      <w:lang w:val="en-GB"/>
    </w:rPr>
  </w:style>
  <w:style w:type="paragraph" w:styleId="BodyText0">
    <w:name w:val="Body Text"/>
    <w:basedOn w:val="Normal"/>
    <w:link w:val="BodyTextChar"/>
    <w:rsid w:val="0006519B"/>
    <w:pPr>
      <w:spacing w:after="120"/>
    </w:pPr>
    <w:rPr>
      <w:rFonts w:ascii="Arial" w:eastAsia="Times New Roman" w:hAnsi="Arial" w:cs="Arial"/>
      <w:szCs w:val="20"/>
      <w:lang w:val="nl-BE"/>
    </w:rPr>
  </w:style>
  <w:style w:type="character" w:customStyle="1" w:styleId="BodyTextChar">
    <w:name w:val="Body Text Char"/>
    <w:basedOn w:val="DefaultParagraphFont"/>
    <w:link w:val="BodyText0"/>
    <w:rsid w:val="0006519B"/>
    <w:rPr>
      <w:rFonts w:ascii="Arial" w:eastAsia="Times New Roman" w:hAnsi="Arial" w:cs="Arial"/>
      <w:sz w:val="22"/>
      <w:szCs w:val="20"/>
      <w:lang w:val="nl-BE"/>
    </w:rPr>
  </w:style>
  <w:style w:type="paragraph" w:customStyle="1" w:styleId="AANumbering">
    <w:name w:val="AA Numbering"/>
    <w:basedOn w:val="Normal"/>
    <w:rsid w:val="0006519B"/>
    <w:pPr>
      <w:tabs>
        <w:tab w:val="num" w:pos="283"/>
        <w:tab w:val="left" w:pos="1134"/>
      </w:tabs>
      <w:spacing w:line="280" w:lineRule="atLeast"/>
    </w:pPr>
    <w:rPr>
      <w:rFonts w:ascii="Arial" w:eastAsia="Times New Roman" w:hAnsi="Arial"/>
      <w:sz w:val="20"/>
      <w:szCs w:val="20"/>
      <w:lang w:val="nl-BE"/>
    </w:rPr>
  </w:style>
  <w:style w:type="paragraph" w:styleId="ListParagraph">
    <w:name w:val="List Paragraph"/>
    <w:basedOn w:val="Normal"/>
    <w:uiPriority w:val="34"/>
    <w:qFormat/>
    <w:rsid w:val="004B0C72"/>
    <w:pPr>
      <w:ind w:left="720"/>
      <w:contextualSpacing/>
    </w:pPr>
  </w:style>
  <w:style w:type="table" w:styleId="MediumShading1-Accent3">
    <w:name w:val="Medium Shading 1 Accent 3"/>
    <w:basedOn w:val="TableNormal"/>
    <w:rsid w:val="004B0C72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E1B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nl-NL"/>
    </w:rPr>
  </w:style>
  <w:style w:type="table" w:styleId="LightList-Accent2">
    <w:name w:val="Light List Accent 2"/>
    <w:basedOn w:val="TableNormal"/>
    <w:uiPriority w:val="61"/>
    <w:rsid w:val="00FA434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CommentReference">
    <w:name w:val="annotation reference"/>
    <w:basedOn w:val="DefaultParagraphFont"/>
    <w:semiHidden/>
    <w:unhideWhenUsed/>
    <w:rsid w:val="0054518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4518C"/>
    <w:pPr>
      <w:suppressAutoHyphens w:val="0"/>
      <w:spacing w:before="0"/>
    </w:pPr>
    <w:rPr>
      <w:rFonts w:ascii="Calibri" w:eastAsia="Cambria" w:hAnsi="Calibri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semiHidden/>
    <w:rsid w:val="0054518C"/>
    <w:rPr>
      <w:rFonts w:ascii="Calibri" w:eastAsia="Times New Roman" w:hAnsi="Calibri" w:cs="Times New Roman"/>
      <w:b/>
      <w:bCs/>
      <w:sz w:val="20"/>
      <w:szCs w:val="20"/>
      <w:lang w:val="en-US" w:eastAsia="en-US"/>
    </w:rPr>
  </w:style>
  <w:style w:type="paragraph" w:styleId="ListBullet2">
    <w:name w:val="List Bullet 2"/>
    <w:basedOn w:val="Normal"/>
    <w:rsid w:val="00262AAB"/>
    <w:pPr>
      <w:numPr>
        <w:numId w:val="5"/>
      </w:numPr>
      <w:ind w:left="641" w:hanging="284"/>
    </w:pPr>
    <w:rPr>
      <w:rFonts w:ascii="Verdana" w:eastAsia="Times New Roman" w:hAnsi="Verdana"/>
      <w:sz w:val="17"/>
      <w:lang w:val="nl-BE" w:eastAsia="nl-BE"/>
    </w:rPr>
  </w:style>
  <w:style w:type="paragraph" w:customStyle="1" w:styleId="Default">
    <w:name w:val="Default"/>
    <w:rsid w:val="00AA4380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Kop1">
    <w:name w:val="Kop 1"/>
    <w:basedOn w:val="Normal"/>
    <w:rsid w:val="00C24E71"/>
    <w:pPr>
      <w:numPr>
        <w:numId w:val="19"/>
      </w:numPr>
    </w:pPr>
  </w:style>
  <w:style w:type="paragraph" w:customStyle="1" w:styleId="Kop2">
    <w:name w:val="Kop 2"/>
    <w:basedOn w:val="Normal"/>
    <w:rsid w:val="00C24E71"/>
    <w:pPr>
      <w:numPr>
        <w:ilvl w:val="1"/>
        <w:numId w:val="19"/>
      </w:numPr>
    </w:pPr>
  </w:style>
  <w:style w:type="paragraph" w:customStyle="1" w:styleId="Kop3">
    <w:name w:val="Kop 3"/>
    <w:basedOn w:val="Normal"/>
    <w:rsid w:val="00C24E71"/>
    <w:pPr>
      <w:numPr>
        <w:ilvl w:val="2"/>
        <w:numId w:val="19"/>
      </w:numPr>
    </w:pPr>
  </w:style>
  <w:style w:type="paragraph" w:customStyle="1" w:styleId="Kop4">
    <w:name w:val="Kop 4"/>
    <w:basedOn w:val="Normal"/>
    <w:rsid w:val="00C24E71"/>
    <w:pPr>
      <w:numPr>
        <w:ilvl w:val="3"/>
        <w:numId w:val="19"/>
      </w:numPr>
    </w:pPr>
  </w:style>
  <w:style w:type="paragraph" w:customStyle="1" w:styleId="Kop5">
    <w:name w:val="Kop 5"/>
    <w:basedOn w:val="Normal"/>
    <w:rsid w:val="00C24E71"/>
    <w:pPr>
      <w:numPr>
        <w:ilvl w:val="4"/>
        <w:numId w:val="19"/>
      </w:numPr>
    </w:pPr>
  </w:style>
  <w:style w:type="paragraph" w:customStyle="1" w:styleId="Kop6">
    <w:name w:val="Kop 6"/>
    <w:basedOn w:val="Normal"/>
    <w:rsid w:val="00C24E71"/>
    <w:pPr>
      <w:numPr>
        <w:ilvl w:val="5"/>
        <w:numId w:val="19"/>
      </w:numPr>
    </w:pPr>
  </w:style>
  <w:style w:type="paragraph" w:customStyle="1" w:styleId="Kop7">
    <w:name w:val="Kop 7"/>
    <w:basedOn w:val="Normal"/>
    <w:rsid w:val="00C24E71"/>
    <w:pPr>
      <w:numPr>
        <w:ilvl w:val="6"/>
        <w:numId w:val="19"/>
      </w:numPr>
    </w:pPr>
  </w:style>
  <w:style w:type="paragraph" w:customStyle="1" w:styleId="Kop8">
    <w:name w:val="Kop 8"/>
    <w:basedOn w:val="Normal"/>
    <w:rsid w:val="00C24E71"/>
    <w:pPr>
      <w:numPr>
        <w:ilvl w:val="7"/>
        <w:numId w:val="19"/>
      </w:numPr>
    </w:pPr>
  </w:style>
  <w:style w:type="paragraph" w:customStyle="1" w:styleId="Kop9">
    <w:name w:val="Kop 9"/>
    <w:basedOn w:val="Normal"/>
    <w:rsid w:val="00C24E71"/>
    <w:pPr>
      <w:numPr>
        <w:ilvl w:val="8"/>
        <w:numId w:val="19"/>
      </w:numPr>
    </w:pPr>
  </w:style>
  <w:style w:type="paragraph" w:customStyle="1" w:styleId="Heading5">
    <w:name w:val="Heading  5"/>
    <w:basedOn w:val="Heading4"/>
    <w:link w:val="Heading5Char0"/>
    <w:rsid w:val="00F74816"/>
    <w:pPr>
      <w:numPr>
        <w:ilvl w:val="4"/>
      </w:numPr>
    </w:pPr>
  </w:style>
  <w:style w:type="character" w:customStyle="1" w:styleId="Heading5Char0">
    <w:name w:val="Heading  5 Char"/>
    <w:basedOn w:val="Heading3Char"/>
    <w:link w:val="Heading5"/>
    <w:rsid w:val="00F74816"/>
    <w:rPr>
      <w:rFonts w:ascii="Calibri" w:eastAsia="Times New Roman" w:hAnsi="Calibri"/>
      <w:b/>
      <w:bCs/>
      <w:i/>
      <w:iCs/>
      <w:color w:val="4F81BD"/>
      <w:sz w:val="22"/>
      <w:szCs w:val="24"/>
      <w:lang w:val="en-US" w:eastAsia="en-US"/>
    </w:rPr>
  </w:style>
  <w:style w:type="paragraph" w:customStyle="1" w:styleId="Header4">
    <w:name w:val="Header 4"/>
    <w:basedOn w:val="Heading3"/>
    <w:link w:val="Header4Char"/>
    <w:qFormat/>
    <w:rsid w:val="00E9580B"/>
    <w:pPr>
      <w:numPr>
        <w:ilvl w:val="3"/>
      </w:numPr>
    </w:pPr>
  </w:style>
  <w:style w:type="paragraph" w:customStyle="1" w:styleId="Header5">
    <w:name w:val="Header 5"/>
    <w:basedOn w:val="Header4"/>
    <w:link w:val="Header5Char"/>
    <w:qFormat/>
    <w:rsid w:val="00E9580B"/>
    <w:pPr>
      <w:numPr>
        <w:ilvl w:val="4"/>
      </w:numPr>
    </w:pPr>
  </w:style>
  <w:style w:type="character" w:customStyle="1" w:styleId="Header4Char">
    <w:name w:val="Header 4 Char"/>
    <w:basedOn w:val="Heading3Char"/>
    <w:link w:val="Header4"/>
    <w:rsid w:val="00E9580B"/>
    <w:rPr>
      <w:rFonts w:ascii="Calibri" w:eastAsia="Times New Roman" w:hAnsi="Calibri"/>
      <w:b/>
      <w:bCs/>
      <w:color w:val="4F81BD"/>
      <w:sz w:val="22"/>
      <w:szCs w:val="24"/>
      <w:lang w:val="en-US" w:eastAsia="en-US"/>
    </w:rPr>
  </w:style>
  <w:style w:type="character" w:customStyle="1" w:styleId="Header5Char">
    <w:name w:val="Header 5 Char"/>
    <w:basedOn w:val="Header4Char"/>
    <w:link w:val="Header5"/>
    <w:rsid w:val="00E9580B"/>
    <w:rPr>
      <w:rFonts w:ascii="Calibri" w:eastAsia="Times New Roman" w:hAnsi="Calibri"/>
      <w:b/>
      <w:bCs/>
      <w:color w:val="4F81BD"/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file:///Z:/Departemental/SAP/SAP%20Developments/JI%20development%20guideline.docx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B26D6EA249DF4E94FD71BEFCC713BF" ma:contentTypeVersion="10" ma:contentTypeDescription="Create a new document." ma:contentTypeScope="" ma:versionID="18869fbbdb3875bbbaca133320882d65">
  <xsd:schema xmlns:xsd="http://www.w3.org/2001/XMLSchema" xmlns:xs="http://www.w3.org/2001/XMLSchema" xmlns:p="http://schemas.microsoft.com/office/2006/metadata/properties" xmlns:ns2="39652dba-35cc-483a-9a0d-de6947a8724c" xmlns:ns3="a76b3d67-ec49-4054-bcc5-e5eeda1b5d8d" targetNamespace="http://schemas.microsoft.com/office/2006/metadata/properties" ma:root="true" ma:fieldsID="a52a3a42543c1616b8581d258db47886" ns2:_="" ns3:_="">
    <xsd:import namespace="39652dba-35cc-483a-9a0d-de6947a8724c"/>
    <xsd:import namespace="a76b3d67-ec49-4054-bcc5-e5eeda1b5d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652dba-35cc-483a-9a0d-de6947a872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b3d67-ec49-4054-bcc5-e5eeda1b5d8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DEF4A-0142-44C8-8EFB-499CBDA7F1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DD7484-6816-4641-9052-8BE4BC36DE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652dba-35cc-483a-9a0d-de6947a8724c"/>
    <ds:schemaRef ds:uri="a76b3d67-ec49-4054-bcc5-e5eeda1b5d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6D1791-0F4D-4AB4-A203-E5E0CC6CC4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339D65-5855-4A75-B953-D637F38E9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Technical Specification template.dotx</Template>
  <TotalTime>0</TotalTime>
  <Pages>2</Pages>
  <Words>409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Joris Ide</Company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Kristoff Tempelaere</dc:creator>
  <cp:lastModifiedBy>Dries Verstraete</cp:lastModifiedBy>
  <cp:revision>4</cp:revision>
  <cp:lastPrinted>2023-01-04T14:00:00Z</cp:lastPrinted>
  <dcterms:created xsi:type="dcterms:W3CDTF">2023-01-09T09:31:00Z</dcterms:created>
  <dcterms:modified xsi:type="dcterms:W3CDTF">2023-01-10T10:45:00Z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0x010100C5B26D6EA249DF4E94FD71BEFCC713BF</vt:lpwstr>
  </property>
  <property fmtid="{D5CDD505-2E9C-101B-9397-08002B2CF9AE}" pid="3" name="GrammarlyDocumentId">
    <vt:lpwstr>9b74cb8391d887844a0ff694be7f7debab6cbe2065e2999d4c0a2236d2723535</vt:lpwstr>
  </property>
</Properties>
</file>